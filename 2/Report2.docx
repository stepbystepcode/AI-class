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675B7" w14:textId="77777777" w:rsidR="00695025" w:rsidRDefault="00695025">
      <w:pPr>
        <w:jc w:val="center"/>
        <w:rPr>
          <w:rFonts w:ascii="Microsoft Sans Serif" w:eastAsia="楷体_GB2312" w:hAnsi="Microsoft Sans Serif" w:cs="Microsoft Sans Serif"/>
          <w:sz w:val="30"/>
          <w:szCs w:val="30"/>
        </w:rPr>
      </w:pPr>
      <w:r>
        <w:rPr>
          <w:rFonts w:ascii="Microsoft Sans Serif" w:eastAsia="楷体_GB2312" w:hAnsi="Microsoft Sans Serif" w:cs="Microsoft Sans Serif"/>
          <w:spacing w:val="66"/>
          <w:sz w:val="30"/>
          <w:szCs w:val="30"/>
        </w:rPr>
        <w:t>山西大学计算机与信息技术学</w:t>
      </w:r>
      <w:r>
        <w:rPr>
          <w:rFonts w:ascii="Microsoft Sans Serif" w:eastAsia="楷体_GB2312" w:hAnsi="Microsoft Sans Serif" w:cs="Microsoft Sans Serif"/>
          <w:sz w:val="30"/>
          <w:szCs w:val="30"/>
        </w:rPr>
        <w:t>院</w:t>
      </w:r>
    </w:p>
    <w:p w14:paraId="70DEEA4F" w14:textId="77777777" w:rsidR="00695025" w:rsidRDefault="00695025">
      <w:pPr>
        <w:jc w:val="center"/>
        <w:rPr>
          <w:rFonts w:ascii="Microsoft Sans Serif" w:hAnsi="Microsoft Sans Serif" w:cs="Microsoft Sans Serif"/>
          <w:b/>
          <w:sz w:val="36"/>
          <w:szCs w:val="36"/>
        </w:rPr>
      </w:pPr>
      <w:r>
        <w:rPr>
          <w:rFonts w:ascii="Microsoft Sans Serif" w:hAnsi="Microsoft Sans Serif" w:cs="Microsoft Sans Serif"/>
          <w:b/>
          <w:spacing w:val="344"/>
          <w:sz w:val="36"/>
          <w:szCs w:val="36"/>
        </w:rPr>
        <w:t>实验报</w:t>
      </w:r>
      <w:r>
        <w:rPr>
          <w:rFonts w:ascii="Microsoft Sans Serif" w:hAnsi="Microsoft Sans Serif" w:cs="Microsoft Sans Serif"/>
          <w:b/>
          <w:sz w:val="36"/>
          <w:szCs w:val="36"/>
        </w:rPr>
        <w:t>告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21"/>
        <w:gridCol w:w="1523"/>
        <w:gridCol w:w="1299"/>
        <w:gridCol w:w="2439"/>
        <w:gridCol w:w="1121"/>
        <w:gridCol w:w="1180"/>
        <w:gridCol w:w="2046"/>
      </w:tblGrid>
      <w:tr w:rsidR="00695025" w14:paraId="52E10B70" w14:textId="77777777">
        <w:trPr>
          <w:trHeight w:val="453"/>
          <w:jc w:val="center"/>
        </w:trPr>
        <w:tc>
          <w:tcPr>
            <w:tcW w:w="1221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14:paraId="32CFCA37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/>
                <w:sz w:val="18"/>
                <w:szCs w:val="18"/>
              </w:rPr>
              <w:t>姓</w:t>
            </w:r>
            <w:r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r>
              <w:rPr>
                <w:rFonts w:ascii="Microsoft Sans Serif" w:hAnsi="Microsoft Sans Serif" w:cs="Microsoft Sans Serif"/>
                <w:sz w:val="18"/>
                <w:szCs w:val="18"/>
              </w:rPr>
              <w:t>名</w:t>
            </w:r>
          </w:p>
        </w:tc>
        <w:tc>
          <w:tcPr>
            <w:tcW w:w="1523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88D8103" w14:textId="66059751" w:rsidR="00695025" w:rsidRDefault="0030213F">
            <w:pPr>
              <w:rPr>
                <w:rFonts w:ascii="宋体" w:hAnsi="宋体" w:cs="Microsoft Sans Serif"/>
                <w:spacing w:val="12"/>
                <w:szCs w:val="21"/>
              </w:rPr>
            </w:pPr>
            <w:r>
              <w:rPr>
                <w:rFonts w:ascii="宋体" w:hAnsi="宋体" w:cs="Microsoft Sans Serif" w:hint="eastAsia"/>
                <w:spacing w:val="12"/>
                <w:szCs w:val="21"/>
              </w:rPr>
              <w:t>李京</w:t>
            </w:r>
          </w:p>
        </w:tc>
        <w:tc>
          <w:tcPr>
            <w:tcW w:w="12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79B328C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/>
                <w:sz w:val="18"/>
                <w:szCs w:val="18"/>
              </w:rPr>
              <w:t>学</w:t>
            </w:r>
            <w:r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r>
              <w:rPr>
                <w:rFonts w:ascii="Microsoft Sans Serif" w:hAnsi="Microsoft Sans Serif" w:cs="Microsoft Sans Serif"/>
                <w:sz w:val="18"/>
                <w:szCs w:val="18"/>
              </w:rPr>
              <w:t>号</w:t>
            </w:r>
          </w:p>
        </w:tc>
        <w:tc>
          <w:tcPr>
            <w:tcW w:w="243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7EEF243" w14:textId="31F0D89F" w:rsidR="00695025" w:rsidRDefault="0030213F">
            <w:pPr>
              <w:jc w:val="center"/>
              <w:rPr>
                <w:w w:val="80"/>
                <w:sz w:val="24"/>
                <w:szCs w:val="24"/>
              </w:rPr>
            </w:pPr>
            <w:r>
              <w:rPr>
                <w:rFonts w:hint="eastAsia"/>
                <w:w w:val="80"/>
                <w:sz w:val="24"/>
                <w:szCs w:val="24"/>
              </w:rPr>
              <w:t>202202501110</w:t>
            </w:r>
          </w:p>
        </w:tc>
        <w:tc>
          <w:tcPr>
            <w:tcW w:w="112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4D0C02A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/>
                <w:sz w:val="18"/>
                <w:szCs w:val="18"/>
              </w:rPr>
              <w:t>专业班级</w:t>
            </w:r>
          </w:p>
        </w:tc>
        <w:tc>
          <w:tcPr>
            <w:tcW w:w="3226" w:type="dxa"/>
            <w:gridSpan w:val="2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14:paraId="37690491" w14:textId="6F8BCCEE" w:rsidR="00695025" w:rsidRDefault="0030213F">
            <w:pPr>
              <w:jc w:val="center"/>
              <w:rPr>
                <w:rFonts w:ascii="Microsoft Sans Serif" w:eastAsia="楷体_GB2312" w:hAnsi="Microsoft Sans Serif" w:cs="Microsoft Sans Serif"/>
                <w:sz w:val="18"/>
                <w:szCs w:val="18"/>
              </w:rPr>
            </w:pPr>
            <w:r>
              <w:rPr>
                <w:rFonts w:ascii="Microsoft Sans Serif" w:eastAsia="楷体_GB2312" w:hAnsi="Microsoft Sans Serif" w:cs="Microsoft Sans Serif" w:hint="eastAsia"/>
                <w:sz w:val="18"/>
                <w:szCs w:val="18"/>
              </w:rPr>
              <w:t>计算机科学与技术</w:t>
            </w:r>
            <w:r>
              <w:rPr>
                <w:rFonts w:ascii="Microsoft Sans Serif" w:eastAsia="楷体_GB2312" w:hAnsi="Microsoft Sans Serif" w:cs="Microsoft Sans Serif" w:hint="eastAsia"/>
                <w:sz w:val="18"/>
                <w:szCs w:val="18"/>
              </w:rPr>
              <w:t>2202</w:t>
            </w:r>
          </w:p>
        </w:tc>
      </w:tr>
      <w:tr w:rsidR="00695025" w14:paraId="2F3DF8B6" w14:textId="77777777">
        <w:trPr>
          <w:trHeight w:val="453"/>
          <w:jc w:val="center"/>
        </w:trPr>
        <w:tc>
          <w:tcPr>
            <w:tcW w:w="1221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1E809C95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/>
                <w:sz w:val="18"/>
                <w:szCs w:val="18"/>
              </w:rPr>
              <w:t>课程名称</w:t>
            </w:r>
          </w:p>
        </w:tc>
        <w:tc>
          <w:tcPr>
            <w:tcW w:w="6382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03D240" w14:textId="77777777" w:rsidR="00695025" w:rsidRDefault="00804C35">
            <w:pPr>
              <w:jc w:val="center"/>
              <w:rPr>
                <w:rFonts w:ascii="Microsoft Sans Serif" w:eastAsia="楷体_GB2312" w:hAnsi="Microsoft Sans Serif" w:cs="Microsoft Sans Serif"/>
                <w:sz w:val="18"/>
                <w:szCs w:val="18"/>
              </w:rPr>
            </w:pPr>
            <w:r>
              <w:rPr>
                <w:rFonts w:ascii="宋体" w:hAnsi="宋体" w:cs="Microsoft Sans Serif" w:hint="eastAsia"/>
                <w:spacing w:val="12"/>
                <w:szCs w:val="21"/>
              </w:rPr>
              <w:t>人工智能</w:t>
            </w:r>
          </w:p>
        </w:tc>
        <w:tc>
          <w:tcPr>
            <w:tcW w:w="11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A5BE15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eastAsia"/>
                <w:sz w:val="18"/>
                <w:szCs w:val="18"/>
              </w:rPr>
              <w:t>实验</w:t>
            </w:r>
            <w:r>
              <w:rPr>
                <w:rFonts w:ascii="Microsoft Sans Serif" w:hAnsi="Microsoft Sans Serif" w:cs="Microsoft Sans Serif"/>
                <w:sz w:val="18"/>
                <w:szCs w:val="18"/>
              </w:rPr>
              <w:t>日期</w:t>
            </w:r>
          </w:p>
        </w:tc>
        <w:tc>
          <w:tcPr>
            <w:tcW w:w="2046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097A2DDC" w14:textId="58ABF439" w:rsidR="00695025" w:rsidRDefault="0030213F">
            <w:pPr>
              <w:jc w:val="center"/>
              <w:rPr>
                <w:rFonts w:ascii="Microsoft Sans Serif" w:eastAsia="楷体_GB2312" w:hAnsi="Microsoft Sans Serif" w:cs="Microsoft Sans Serif"/>
                <w:sz w:val="18"/>
                <w:szCs w:val="18"/>
              </w:rPr>
            </w:pPr>
            <w:r>
              <w:rPr>
                <w:rFonts w:ascii="Microsoft Sans Serif" w:eastAsia="楷体_GB2312" w:hAnsi="Microsoft Sans Serif" w:cs="Microsoft Sans Serif" w:hint="eastAsia"/>
                <w:sz w:val="18"/>
                <w:szCs w:val="18"/>
              </w:rPr>
              <w:t>2024.9.</w:t>
            </w:r>
            <w:r w:rsidR="00680B56">
              <w:rPr>
                <w:rFonts w:ascii="Microsoft Sans Serif" w:eastAsia="楷体_GB2312" w:hAnsi="Microsoft Sans Serif" w:cs="Microsoft Sans Serif" w:hint="eastAsia"/>
                <w:sz w:val="18"/>
                <w:szCs w:val="18"/>
              </w:rPr>
              <w:t>30</w:t>
            </w:r>
          </w:p>
        </w:tc>
      </w:tr>
      <w:tr w:rsidR="00695025" w14:paraId="2F785B03" w14:textId="77777777">
        <w:trPr>
          <w:trHeight w:val="453"/>
          <w:jc w:val="center"/>
        </w:trPr>
        <w:tc>
          <w:tcPr>
            <w:tcW w:w="1221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777B22E6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/>
                <w:sz w:val="18"/>
                <w:szCs w:val="18"/>
              </w:rPr>
              <w:t>成</w:t>
            </w:r>
            <w:r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r>
              <w:rPr>
                <w:rFonts w:ascii="Microsoft Sans Serif" w:hAnsi="Microsoft Sans Serif" w:cs="Microsoft Sans Serif"/>
                <w:sz w:val="18"/>
                <w:szCs w:val="18"/>
              </w:rPr>
              <w:t>绩</w:t>
            </w:r>
          </w:p>
        </w:tc>
        <w:tc>
          <w:tcPr>
            <w:tcW w:w="152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F6C804" w14:textId="77777777" w:rsidR="00695025" w:rsidRDefault="00695025">
            <w:pPr>
              <w:jc w:val="center"/>
              <w:rPr>
                <w:rFonts w:ascii="Microsoft Sans Serif" w:eastAsia="楷体_GB2312" w:hAnsi="Microsoft Sans Serif" w:cs="Microsoft Sans Serif"/>
                <w:sz w:val="18"/>
                <w:szCs w:val="18"/>
              </w:rPr>
            </w:pPr>
          </w:p>
        </w:tc>
        <w:tc>
          <w:tcPr>
            <w:tcW w:w="129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64220A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/>
                <w:sz w:val="18"/>
                <w:szCs w:val="18"/>
              </w:rPr>
              <w:t>指导教师</w:t>
            </w:r>
          </w:p>
        </w:tc>
        <w:tc>
          <w:tcPr>
            <w:tcW w:w="3560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7A9247" w14:textId="725FC642" w:rsidR="00695025" w:rsidRDefault="000F7124">
            <w:pPr>
              <w:jc w:val="center"/>
              <w:rPr>
                <w:rFonts w:ascii="Microsoft Sans Serif" w:eastAsia="楷体_GB2312" w:hAnsi="Microsoft Sans Serif" w:cs="Microsoft Sans Serif"/>
                <w:sz w:val="18"/>
                <w:szCs w:val="18"/>
              </w:rPr>
            </w:pPr>
            <w:r>
              <w:rPr>
                <w:rFonts w:ascii="Microsoft Sans Serif" w:eastAsia="楷体_GB2312" w:hAnsi="Microsoft Sans Serif" w:cs="Microsoft Sans Serif" w:hint="eastAsia"/>
                <w:sz w:val="18"/>
                <w:szCs w:val="18"/>
              </w:rPr>
              <w:t>李琳</w:t>
            </w:r>
          </w:p>
        </w:tc>
        <w:tc>
          <w:tcPr>
            <w:tcW w:w="11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4A93EB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/>
                <w:sz w:val="18"/>
                <w:szCs w:val="18"/>
              </w:rPr>
              <w:t>批改日期</w:t>
            </w:r>
          </w:p>
        </w:tc>
        <w:tc>
          <w:tcPr>
            <w:tcW w:w="2046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40198E64" w14:textId="77777777" w:rsidR="00695025" w:rsidRDefault="00695025">
            <w:pPr>
              <w:jc w:val="center"/>
              <w:rPr>
                <w:rFonts w:ascii="Microsoft Sans Serif" w:eastAsia="楷体_GB2312" w:hAnsi="Microsoft Sans Serif" w:cs="Microsoft Sans Serif"/>
                <w:sz w:val="18"/>
                <w:szCs w:val="18"/>
              </w:rPr>
            </w:pPr>
          </w:p>
        </w:tc>
      </w:tr>
      <w:tr w:rsidR="00695025" w14:paraId="10363202" w14:textId="77777777">
        <w:trPr>
          <w:trHeight w:val="453"/>
          <w:jc w:val="center"/>
        </w:trPr>
        <w:tc>
          <w:tcPr>
            <w:tcW w:w="2744" w:type="dxa"/>
            <w:gridSpan w:val="2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37483CE9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/>
                <w:spacing w:val="40"/>
                <w:sz w:val="18"/>
                <w:szCs w:val="18"/>
              </w:rPr>
              <w:t>实验名</w:t>
            </w:r>
            <w:r>
              <w:rPr>
                <w:rFonts w:ascii="Microsoft Sans Serif" w:hAnsi="Microsoft Sans Serif" w:cs="Microsoft Sans Serif"/>
                <w:sz w:val="18"/>
                <w:szCs w:val="18"/>
              </w:rPr>
              <w:t>称</w:t>
            </w:r>
          </w:p>
        </w:tc>
        <w:tc>
          <w:tcPr>
            <w:tcW w:w="8085" w:type="dxa"/>
            <w:gridSpan w:val="5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695580AC" w14:textId="217D5838" w:rsidR="00695025" w:rsidRDefault="00695025" w:rsidP="00C53812">
            <w:pPr>
              <w:jc w:val="center"/>
              <w:rPr>
                <w:rFonts w:ascii="宋体" w:hAnsi="宋体" w:cs="Microsoft Sans Serif"/>
                <w:spacing w:val="12"/>
                <w:szCs w:val="21"/>
              </w:rPr>
            </w:pPr>
            <w:bookmarkStart w:id="0" w:name="_Toc386523193"/>
            <w:r>
              <w:rPr>
                <w:rFonts w:ascii="宋体" w:hAnsi="宋体" w:cs="Microsoft Sans Serif" w:hint="eastAsia"/>
                <w:spacing w:val="12"/>
                <w:szCs w:val="21"/>
              </w:rPr>
              <w:t>实验</w:t>
            </w:r>
            <w:r w:rsidR="00680B56">
              <w:rPr>
                <w:rFonts w:ascii="宋体" w:hAnsi="宋体" w:cs="Microsoft Sans Serif" w:hint="eastAsia"/>
                <w:spacing w:val="12"/>
                <w:szCs w:val="21"/>
              </w:rPr>
              <w:t>二</w:t>
            </w:r>
            <w:r>
              <w:rPr>
                <w:rFonts w:ascii="宋体" w:hAnsi="宋体" w:cs="Microsoft Sans Serif" w:hint="eastAsia"/>
                <w:spacing w:val="12"/>
                <w:szCs w:val="21"/>
              </w:rPr>
              <w:t xml:space="preserve">  </w:t>
            </w:r>
            <w:bookmarkEnd w:id="0"/>
            <w:r w:rsidR="00680B56" w:rsidRPr="00680B56">
              <w:rPr>
                <w:rFonts w:ascii="宋体" w:hAnsi="宋体" w:cs="Microsoft Sans Serif"/>
                <w:spacing w:val="12"/>
                <w:szCs w:val="21"/>
              </w:rPr>
              <w:t>智能搜索技术</w:t>
            </w:r>
          </w:p>
        </w:tc>
      </w:tr>
      <w:tr w:rsidR="00695025" w14:paraId="06F8798D" w14:textId="77777777" w:rsidTr="00740C32">
        <w:trPr>
          <w:trHeight w:val="9630"/>
          <w:jc w:val="center"/>
        </w:trPr>
        <w:tc>
          <w:tcPr>
            <w:tcW w:w="10829" w:type="dxa"/>
            <w:gridSpan w:val="7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A29434F" w14:textId="77777777" w:rsidR="00695025" w:rsidRPr="00E41F5C" w:rsidRDefault="00695025">
            <w:pPr>
              <w:spacing w:beforeLines="50" w:before="156"/>
              <w:rPr>
                <w:rFonts w:ascii="黑体" w:eastAsia="黑体" w:hAnsi="黑体" w:cs="Microsoft Sans Serif"/>
                <w:sz w:val="28"/>
                <w:szCs w:val="28"/>
              </w:rPr>
            </w:pPr>
            <w:r w:rsidRPr="00E41F5C">
              <w:rPr>
                <w:rFonts w:ascii="黑体" w:eastAsia="黑体" w:hAnsi="黑体" w:cs="Microsoft Sans Serif" w:hint="eastAsia"/>
                <w:sz w:val="28"/>
                <w:szCs w:val="28"/>
              </w:rPr>
              <w:t>一、实验目的：</w:t>
            </w:r>
          </w:p>
          <w:p w14:paraId="033FA514" w14:textId="65DEA75F" w:rsidR="00695025" w:rsidRPr="00E41F5C" w:rsidRDefault="00695025" w:rsidP="00680B56">
            <w:pPr>
              <w:tabs>
                <w:tab w:val="left" w:pos="360"/>
              </w:tabs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/>
              </w:rPr>
              <w:t xml:space="preserve">   </w:t>
            </w:r>
            <w:r w:rsidR="00680B56" w:rsidRPr="00E41F5C">
              <w:rPr>
                <w:rFonts w:ascii="宋体" w:hAnsi="宋体"/>
                <w:sz w:val="24"/>
                <w:szCs w:val="24"/>
              </w:rPr>
              <w:t>通过本实验，学习并掌握智能搜索技术中的两种基础搜索算法：深度优先搜索（DFS）和广度优先搜索（BFS）。此外，学习a-b剪枝技术，理解其在博弈树搜索中的应用。最后，使用遗传算法解决旅行推销员问题，掌握遗传算法的原理和实现过程。</w:t>
            </w:r>
          </w:p>
          <w:p w14:paraId="3BACA28B" w14:textId="1054ACBC" w:rsidR="00695025" w:rsidRPr="00E41F5C" w:rsidRDefault="00E41F5C" w:rsidP="00E41F5C">
            <w:pPr>
              <w:spacing w:beforeLines="50" w:before="156"/>
              <w:rPr>
                <w:rFonts w:ascii="黑体" w:eastAsia="黑体" w:hAnsi="黑体" w:cs="Microsoft Sans Serif"/>
                <w:sz w:val="28"/>
                <w:szCs w:val="28"/>
              </w:rPr>
            </w:pPr>
            <w:r>
              <w:rPr>
                <w:rFonts w:ascii="黑体" w:eastAsia="黑体" w:hAnsi="黑体" w:cs="Microsoft Sans Serif" w:hint="eastAsia"/>
                <w:sz w:val="28"/>
                <w:szCs w:val="28"/>
              </w:rPr>
              <w:t>二、</w:t>
            </w:r>
            <w:r w:rsidR="00695025" w:rsidRPr="00E41F5C">
              <w:rPr>
                <w:rFonts w:ascii="黑体" w:eastAsia="黑体" w:hAnsi="黑体" w:cs="Microsoft Sans Serif" w:hint="eastAsia"/>
                <w:sz w:val="28"/>
                <w:szCs w:val="28"/>
              </w:rPr>
              <w:t>实验内容：</w:t>
            </w:r>
          </w:p>
          <w:p w14:paraId="28F13947" w14:textId="77777777" w:rsidR="00680B56" w:rsidRPr="00E41F5C" w:rsidRDefault="00695025" w:rsidP="00E41F5C">
            <w:pPr>
              <w:tabs>
                <w:tab w:val="left" w:pos="360"/>
              </w:tabs>
              <w:spacing w:line="360" w:lineRule="auto"/>
              <w:rPr>
                <w:rFonts w:ascii="宋体" w:hAnsi="宋体"/>
                <w:sz w:val="24"/>
                <w:szCs w:val="24"/>
              </w:rPr>
            </w:pPr>
            <w:bookmarkStart w:id="1" w:name="OLE_LINK1"/>
            <w:bookmarkStart w:id="2" w:name="OLE_LINK2"/>
            <w:r w:rsidRPr="00E41F5C">
              <w:rPr>
                <w:rFonts w:ascii="宋体" w:hAnsi="宋体" w:hint="eastAsia"/>
                <w:sz w:val="24"/>
                <w:szCs w:val="24"/>
              </w:rPr>
              <w:t>•</w:t>
            </w:r>
            <w:bookmarkEnd w:id="1"/>
            <w:bookmarkEnd w:id="2"/>
            <w:r w:rsidR="00680B56" w:rsidRPr="00E41F5C">
              <w:rPr>
                <w:rFonts w:ascii="宋体" w:hAnsi="宋体" w:hint="eastAsia"/>
                <w:sz w:val="24"/>
                <w:szCs w:val="24"/>
              </w:rPr>
              <w:t>DFS与BFS搜索算法：实现并比较DFS和BFS两种搜索算法，分别应用于计算给定二维网格中岛屿数量的场景，实验要求使用DFS和BFS各自解决同一个问题。</w:t>
            </w:r>
          </w:p>
          <w:p w14:paraId="73438CD8" w14:textId="0459427D" w:rsidR="00680B56" w:rsidRPr="00E41F5C" w:rsidRDefault="00680B56" w:rsidP="00E41F5C">
            <w:pPr>
              <w:tabs>
                <w:tab w:val="left" w:pos="360"/>
              </w:tabs>
              <w:spacing w:line="360" w:lineRule="auto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•</w:t>
            </w:r>
            <w:r w:rsidRPr="00E41F5C">
              <w:rPr>
                <w:rFonts w:ascii="宋体" w:hAnsi="宋体"/>
                <w:sz w:val="24"/>
                <w:szCs w:val="24"/>
              </w:rPr>
              <w:t>α</w:t>
            </w:r>
            <w:r w:rsidRPr="00E41F5C">
              <w:rPr>
                <w:rFonts w:ascii="宋体" w:hAnsi="宋体" w:hint="eastAsia"/>
                <w:sz w:val="24"/>
                <w:szCs w:val="24"/>
              </w:rPr>
              <w:t>-</w:t>
            </w:r>
            <w:r w:rsidRPr="00E41F5C">
              <w:rPr>
                <w:rFonts w:ascii="宋体" w:hAnsi="宋体"/>
                <w:sz w:val="24"/>
                <w:szCs w:val="24"/>
              </w:rPr>
              <w:t>β</w:t>
            </w:r>
            <w:r w:rsidRPr="00E41F5C">
              <w:rPr>
                <w:rFonts w:ascii="宋体" w:hAnsi="宋体" w:hint="eastAsia"/>
                <w:sz w:val="24"/>
                <w:szCs w:val="24"/>
              </w:rPr>
              <w:t>剪枝技术：通过博弈树搜索实现</w:t>
            </w:r>
            <w:r w:rsidRPr="00E41F5C">
              <w:rPr>
                <w:rFonts w:ascii="宋体" w:hAnsi="宋体"/>
                <w:sz w:val="24"/>
                <w:szCs w:val="24"/>
              </w:rPr>
              <w:t>α</w:t>
            </w:r>
            <w:r w:rsidRPr="00E41F5C">
              <w:rPr>
                <w:rFonts w:ascii="宋体" w:hAnsi="宋体" w:hint="eastAsia"/>
                <w:sz w:val="24"/>
                <w:szCs w:val="24"/>
              </w:rPr>
              <w:t>-</w:t>
            </w:r>
            <w:r w:rsidRPr="00E41F5C">
              <w:rPr>
                <w:rFonts w:ascii="宋体" w:hAnsi="宋体"/>
                <w:sz w:val="24"/>
                <w:szCs w:val="24"/>
              </w:rPr>
              <w:t>β</w:t>
            </w:r>
            <w:r w:rsidRPr="00E41F5C">
              <w:rPr>
                <w:rFonts w:ascii="宋体" w:hAnsi="宋体" w:hint="eastAsia"/>
                <w:sz w:val="24"/>
                <w:szCs w:val="24"/>
              </w:rPr>
              <w:t>剪枝算法，解决博弈树中的极大极小值冗余问题，实验要求构建一个完全二叉树作为博弈树，展示被剪枝的结点。</w:t>
            </w:r>
          </w:p>
          <w:p w14:paraId="219FDBCF" w14:textId="017F3B33" w:rsidR="00695025" w:rsidRPr="00E41F5C" w:rsidRDefault="00680B56" w:rsidP="00E41F5C">
            <w:pPr>
              <w:tabs>
                <w:tab w:val="left" w:pos="360"/>
              </w:tabs>
              <w:spacing w:line="360" w:lineRule="auto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•遗传算法：利用遗传算法解决TSP问题，通过选择、交叉、变异等操作生成最优解，实验中通过随机初始化城市坐标，计算出遍历所有城市的最短路径。</w:t>
            </w:r>
          </w:p>
          <w:p w14:paraId="0CC0535E" w14:textId="77777777" w:rsidR="00A67C85" w:rsidRDefault="00A67C85" w:rsidP="00A67C85">
            <w:pPr>
              <w:spacing w:beforeLines="50" w:before="156" w:afterLines="50" w:after="156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三</w:t>
            </w:r>
            <w:r w:rsidRPr="00E41F5C">
              <w:rPr>
                <w:rFonts w:ascii="黑体" w:eastAsia="黑体" w:hAnsi="黑体" w:cs="Microsoft Sans Serif" w:hint="eastAsia"/>
                <w:sz w:val="28"/>
                <w:szCs w:val="28"/>
              </w:rPr>
              <w:t>、实验平台：</w:t>
            </w:r>
          </w:p>
          <w:p w14:paraId="494AF558" w14:textId="731317B1" w:rsidR="00804C35" w:rsidRPr="00E41F5C" w:rsidRDefault="00C0622B" w:rsidP="00E41F5C">
            <w:pPr>
              <w:tabs>
                <w:tab w:val="left" w:pos="360"/>
              </w:tabs>
              <w:spacing w:line="360" w:lineRule="auto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MacBook Air M3</w:t>
            </w:r>
          </w:p>
          <w:p w14:paraId="70B3971D" w14:textId="23CA7080" w:rsidR="0030213F" w:rsidRPr="00E41F5C" w:rsidRDefault="0030213F" w:rsidP="00E41F5C">
            <w:pPr>
              <w:tabs>
                <w:tab w:val="left" w:pos="360"/>
              </w:tabs>
              <w:spacing w:line="360" w:lineRule="auto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Microsoft Visual Studio Code</w:t>
            </w:r>
          </w:p>
          <w:p w14:paraId="22AAE19C" w14:textId="650739B6" w:rsidR="00E7592C" w:rsidRPr="00E41F5C" w:rsidRDefault="00E7592C" w:rsidP="00E41F5C">
            <w:pPr>
              <w:tabs>
                <w:tab w:val="left" w:pos="360"/>
              </w:tabs>
              <w:spacing w:line="360" w:lineRule="auto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/>
                <w:sz w:val="24"/>
                <w:szCs w:val="24"/>
              </w:rPr>
              <w:t>Mamba</w:t>
            </w:r>
            <w:r w:rsidRPr="00E41F5C">
              <w:rPr>
                <w:rFonts w:ascii="宋体" w:hAnsi="宋体" w:hint="eastAsia"/>
                <w:sz w:val="24"/>
                <w:szCs w:val="24"/>
              </w:rPr>
              <w:t xml:space="preserve"> environment</w:t>
            </w:r>
            <w:r w:rsidRPr="00E41F5C">
              <w:rPr>
                <w:rFonts w:ascii="宋体" w:hAnsi="宋体"/>
                <w:sz w:val="24"/>
                <w:szCs w:val="24"/>
              </w:rPr>
              <w:t xml:space="preserve"> </w:t>
            </w:r>
            <w:r w:rsidRPr="00E41F5C">
              <w:rPr>
                <w:rFonts w:ascii="宋体" w:hAnsi="宋体" w:hint="eastAsia"/>
                <w:sz w:val="24"/>
                <w:szCs w:val="24"/>
              </w:rPr>
              <w:t>+</w:t>
            </w:r>
            <w:r w:rsidRPr="00E41F5C">
              <w:rPr>
                <w:rFonts w:ascii="宋体" w:hAnsi="宋体"/>
                <w:sz w:val="24"/>
                <w:szCs w:val="24"/>
              </w:rPr>
              <w:t xml:space="preserve"> </w:t>
            </w:r>
            <w:r w:rsidRPr="00E41F5C">
              <w:rPr>
                <w:rFonts w:ascii="宋体" w:hAnsi="宋体" w:hint="eastAsia"/>
                <w:sz w:val="24"/>
                <w:szCs w:val="24"/>
              </w:rPr>
              <w:t>python</w:t>
            </w:r>
            <w:r w:rsidRPr="00E41F5C">
              <w:rPr>
                <w:rFonts w:ascii="宋体" w:hAnsi="宋体"/>
                <w:sz w:val="24"/>
                <w:szCs w:val="24"/>
              </w:rPr>
              <w:t xml:space="preserve"> </w:t>
            </w:r>
            <w:r w:rsidRPr="00E41F5C">
              <w:rPr>
                <w:rFonts w:ascii="宋体" w:hAnsi="宋体" w:hint="eastAsia"/>
                <w:sz w:val="24"/>
                <w:szCs w:val="24"/>
              </w:rPr>
              <w:t>3.12</w:t>
            </w:r>
            <w:r w:rsidRPr="00E41F5C">
              <w:rPr>
                <w:rFonts w:ascii="宋体" w:hAnsi="宋体"/>
                <w:sz w:val="24"/>
                <w:szCs w:val="24"/>
              </w:rPr>
              <w:t>.</w:t>
            </w:r>
            <w:r w:rsidRPr="00E41F5C">
              <w:rPr>
                <w:rFonts w:ascii="宋体" w:hAnsi="宋体" w:hint="eastAsia"/>
                <w:sz w:val="24"/>
                <w:szCs w:val="24"/>
              </w:rPr>
              <w:t>6</w:t>
            </w:r>
          </w:p>
          <w:p w14:paraId="5BB313A6" w14:textId="77777777" w:rsidR="00A67C85" w:rsidRPr="00E41F5C" w:rsidRDefault="00A67C85" w:rsidP="00E41F5C">
            <w:pPr>
              <w:spacing w:beforeLines="50" w:before="156"/>
              <w:rPr>
                <w:rFonts w:ascii="黑体" w:eastAsia="黑体" w:hAnsi="黑体" w:cs="Microsoft Sans Serif"/>
                <w:sz w:val="28"/>
                <w:szCs w:val="28"/>
              </w:rPr>
            </w:pPr>
            <w:r w:rsidRPr="00E41F5C">
              <w:rPr>
                <w:rFonts w:ascii="黑体" w:eastAsia="黑体" w:hAnsi="黑体" w:cs="Microsoft Sans Serif" w:hint="eastAsia"/>
                <w:sz w:val="28"/>
                <w:szCs w:val="28"/>
              </w:rPr>
              <w:t>四、实验步骤：</w:t>
            </w:r>
          </w:p>
          <w:p w14:paraId="6FBFC260" w14:textId="32782F71" w:rsidR="00680B56" w:rsidRPr="00E41F5C" w:rsidRDefault="00680B56" w:rsidP="00E41F5C">
            <w:pPr>
              <w:tabs>
                <w:tab w:val="left" w:pos="360"/>
              </w:tabs>
              <w:spacing w:line="360" w:lineRule="auto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DFS &amp; BFS：</w:t>
            </w:r>
          </w:p>
          <w:p w14:paraId="458FA34A" w14:textId="1440E561" w:rsidR="00680B56" w:rsidRPr="00E41F5C" w:rsidRDefault="00680B56" w:rsidP="00E41F5C">
            <w:pPr>
              <w:tabs>
                <w:tab w:val="left" w:pos="360"/>
              </w:tabs>
              <w:spacing w:line="360" w:lineRule="auto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遍历网格中的每个单元格。</w:t>
            </w:r>
          </w:p>
          <w:p w14:paraId="63C7F646" w14:textId="35C760FF" w:rsidR="00680B56" w:rsidRPr="00E41F5C" w:rsidRDefault="00680B56" w:rsidP="00E41F5C">
            <w:pPr>
              <w:tabs>
                <w:tab w:val="left" w:pos="360"/>
              </w:tabs>
              <w:spacing w:line="360" w:lineRule="auto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DFS：当发现一个岛屿（值为'1'）时，调用DFS函数将该岛屿的所有部分标记为'0'（已访问）。</w:t>
            </w:r>
          </w:p>
          <w:p w14:paraId="307389AB" w14:textId="3AEF27ED" w:rsidR="00680B56" w:rsidRPr="00E41F5C" w:rsidRDefault="00680B56" w:rsidP="00E41F5C">
            <w:pPr>
              <w:tabs>
                <w:tab w:val="left" w:pos="360"/>
              </w:tabs>
              <w:spacing w:line="360" w:lineRule="auto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BFS：当发现一个岛屿时，使用队列进行BFS，将该岛屿的所有部分标记为'0'。</w:t>
            </w:r>
          </w:p>
          <w:p w14:paraId="636BD59F" w14:textId="51E75029" w:rsidR="00680B56" w:rsidRPr="00E41F5C" w:rsidRDefault="00680B56" w:rsidP="00E7592C">
            <w:pPr>
              <w:spacing w:beforeLines="50" w:before="156" w:afterLines="50" w:after="156"/>
              <w:ind w:firstLine="480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lastRenderedPageBreak/>
              <w:t>计数器增加，最终返回岛屿的数量。</w:t>
            </w:r>
          </w:p>
          <w:p w14:paraId="0AE44923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def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numIslandsDFS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):</w:t>
            </w:r>
          </w:p>
          <w:p w14:paraId="72D67C48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not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296ADBAE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return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</w:p>
          <w:p w14:paraId="037A6FEA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</w:p>
          <w:p w14:paraId="0B242559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def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dfs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j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):</w:t>
            </w:r>
          </w:p>
          <w:p w14:paraId="04B989CC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&lt;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or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&gt;=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)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or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j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&lt;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or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j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&gt;=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[</w:t>
            </w:r>
            <w:r w:rsidRPr="00E41F5C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])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or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[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][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j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]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==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5CE80F01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return</w:t>
            </w:r>
          </w:p>
          <w:p w14:paraId="4D948689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[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][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j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]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</w:p>
          <w:p w14:paraId="55FA0232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E41F5C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dfs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j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73331C7E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E41F5C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dfs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-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j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0AD8EFEF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E41F5C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dfs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j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3F79555A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E41F5C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dfs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j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-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2CCC3A02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31DA302D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count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</w:p>
          <w:p w14:paraId="1A76F2D6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for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i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range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E41F5C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)):</w:t>
            </w:r>
          </w:p>
          <w:p w14:paraId="604EAFF7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for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j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range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E41F5C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[</w:t>
            </w:r>
            <w:r w:rsidRPr="00E41F5C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])):</w:t>
            </w:r>
          </w:p>
          <w:p w14:paraId="45C187B9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[i][j]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==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2C809AC0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    count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+=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E41F5C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</w:p>
          <w:p w14:paraId="5CBD89B8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    </w:t>
            </w:r>
            <w:r w:rsidRPr="00E41F5C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dfs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E41F5C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, i, j)</w:t>
            </w:r>
          </w:p>
          <w:p w14:paraId="6E594D1B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</w:p>
          <w:p w14:paraId="72EFE8E9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return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count</w:t>
            </w:r>
          </w:p>
          <w:p w14:paraId="78C72641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0B13964F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grid </w:t>
            </w:r>
            <w:r w:rsidRPr="00E41F5C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[</w:t>
            </w:r>
          </w:p>
          <w:p w14:paraId="097A1092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[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],</w:t>
            </w:r>
          </w:p>
          <w:p w14:paraId="2ADA6989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[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],</w:t>
            </w:r>
          </w:p>
          <w:p w14:paraId="180F84F7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[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],</w:t>
            </w:r>
          </w:p>
          <w:p w14:paraId="266CA331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[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E41F5C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</w:t>
            </w:r>
          </w:p>
          <w:p w14:paraId="30BD4FC4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</w:t>
            </w:r>
          </w:p>
          <w:p w14:paraId="69A9D82F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33D775F1" w14:textId="77777777" w:rsidR="004270AF" w:rsidRPr="00E41F5C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E41F5C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print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E41F5C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numIslandsDFS</w:t>
            </w:r>
            <w:r w:rsidRPr="00E41F5C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(grid))  </w:t>
            </w:r>
            <w:r w:rsidRPr="00E41F5C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Output: 3</w:t>
            </w:r>
          </w:p>
          <w:p w14:paraId="699C8490" w14:textId="77777777" w:rsidR="004270AF" w:rsidRDefault="004270AF" w:rsidP="00E7592C">
            <w:pPr>
              <w:spacing w:beforeLines="50" w:before="156" w:afterLines="50" w:after="156"/>
              <w:ind w:firstLine="480"/>
              <w:rPr>
                <w:rFonts w:ascii="黑体" w:eastAsia="黑体" w:hAnsi="黑体"/>
                <w:sz w:val="24"/>
                <w:szCs w:val="24"/>
              </w:rPr>
            </w:pPr>
          </w:p>
          <w:p w14:paraId="68DA0B53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from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collections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import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deque</w:t>
            </w:r>
          </w:p>
          <w:p w14:paraId="0FF14FBD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378CBE4F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def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numIslandsBFS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):</w:t>
            </w:r>
          </w:p>
          <w:p w14:paraId="2D6D9C77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not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61184ACF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return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</w:p>
          <w:p w14:paraId="7BFACF4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</w:p>
          <w:p w14:paraId="5FEE95B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def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bfs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j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):</w:t>
            </w:r>
          </w:p>
          <w:p w14:paraId="5EF316F3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queue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deque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([(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j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)])</w:t>
            </w:r>
          </w:p>
          <w:p w14:paraId="2EC45753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[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][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j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]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</w:p>
          <w:p w14:paraId="3D56C5F9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lastRenderedPageBreak/>
              <w:t xml:space="preserve">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while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queue:</w:t>
            </w:r>
          </w:p>
          <w:p w14:paraId="44F5AB7C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x, y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queue.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popleft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()</w:t>
            </w:r>
          </w:p>
          <w:p w14:paraId="1FC09F92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for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dx, dy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[(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-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), (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), (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-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), (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)]:</w:t>
            </w:r>
          </w:p>
          <w:p w14:paraId="3BB6709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    nx, ny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x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dx, y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dy</w:t>
            </w:r>
          </w:p>
          <w:p w14:paraId="610B294D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&lt;=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nx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&lt;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)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and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&lt;=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ny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&lt;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[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])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and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[nx][ny]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043C48E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       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[nx][ny]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</w:p>
          <w:p w14:paraId="17C5051C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        queue.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append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((nx, ny))</w:t>
            </w:r>
          </w:p>
          <w:p w14:paraId="7C61B213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</w:p>
          <w:p w14:paraId="4AF977DD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count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</w:p>
          <w:p w14:paraId="5F7847F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for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i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range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)):</w:t>
            </w:r>
          </w:p>
          <w:p w14:paraId="246D4059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for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j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range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[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])):</w:t>
            </w:r>
          </w:p>
          <w:p w14:paraId="0E4A4E9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[i][j]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53B65398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    count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</w:p>
          <w:p w14:paraId="14B1CC68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   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bfs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grid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, i, j)</w:t>
            </w:r>
          </w:p>
          <w:p w14:paraId="03FB71A0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</w:p>
          <w:p w14:paraId="6042B14F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return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count</w:t>
            </w:r>
          </w:p>
          <w:p w14:paraId="799907A6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7EC77758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grid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[</w:t>
            </w:r>
          </w:p>
          <w:p w14:paraId="453A578A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[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],</w:t>
            </w:r>
          </w:p>
          <w:p w14:paraId="6A3D2A9D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[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],</w:t>
            </w:r>
          </w:p>
          <w:p w14:paraId="4798AEF0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[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],</w:t>
            </w:r>
          </w:p>
          <w:p w14:paraId="477C083A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[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</w:t>
            </w:r>
          </w:p>
          <w:p w14:paraId="7C54672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</w:t>
            </w:r>
          </w:p>
          <w:p w14:paraId="4D05DA9F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74A0DA0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print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numIslandsBFS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(grid))  </w:t>
            </w: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Output: 3</w:t>
            </w:r>
          </w:p>
          <w:p w14:paraId="1F0AB41B" w14:textId="77777777" w:rsidR="004270AF" w:rsidRDefault="004270AF" w:rsidP="00E7592C">
            <w:pPr>
              <w:spacing w:beforeLines="50" w:before="156" w:afterLines="50" w:after="156"/>
              <w:ind w:firstLine="480"/>
              <w:rPr>
                <w:rFonts w:ascii="黑体" w:eastAsia="黑体" w:hAnsi="黑体"/>
                <w:sz w:val="24"/>
                <w:szCs w:val="24"/>
              </w:rPr>
            </w:pPr>
          </w:p>
          <w:p w14:paraId="44A77A3C" w14:textId="68091840" w:rsidR="00E7592C" w:rsidRPr="00E41F5C" w:rsidRDefault="00E7592C" w:rsidP="00E7592C">
            <w:pPr>
              <w:spacing w:beforeLines="50" w:before="156" w:afterLines="50" w:after="156"/>
              <w:ind w:firstLine="480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/>
                <w:sz w:val="24"/>
                <w:szCs w:val="24"/>
              </w:rPr>
              <w:t>α</w:t>
            </w:r>
            <w:r w:rsidRPr="00E41F5C">
              <w:rPr>
                <w:rFonts w:ascii="宋体" w:hAnsi="宋体" w:hint="eastAsia"/>
                <w:sz w:val="24"/>
                <w:szCs w:val="24"/>
              </w:rPr>
              <w:t>-</w:t>
            </w:r>
            <w:r w:rsidRPr="00E41F5C">
              <w:rPr>
                <w:rFonts w:ascii="宋体" w:hAnsi="宋体"/>
                <w:sz w:val="24"/>
                <w:szCs w:val="24"/>
              </w:rPr>
              <w:t>β</w:t>
            </w:r>
            <w:r w:rsidRPr="00E41F5C">
              <w:rPr>
                <w:rFonts w:ascii="宋体" w:hAnsi="宋体" w:hint="eastAsia"/>
                <w:sz w:val="24"/>
                <w:szCs w:val="24"/>
              </w:rPr>
              <w:t>剪枝技术</w:t>
            </w:r>
          </w:p>
          <w:p w14:paraId="0382F46B" w14:textId="7EFC1E37" w:rsidR="00E7592C" w:rsidRPr="00E41F5C" w:rsidRDefault="00E7592C" w:rsidP="00E7592C">
            <w:pPr>
              <w:spacing w:beforeLines="50" w:before="156" w:afterLines="50" w:after="156"/>
              <w:ind w:firstLine="480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从给定的层序遍历表示的二叉树中选择最佳节点。它通过遍历树的节点，根据当前层的奇偶性选择最大或最小值的节点，并将剪切值存储在输出列表中。最终，程序打印出所有剪切值。</w:t>
            </w:r>
            <w:r w:rsidRPr="00E41F5C">
              <w:rPr>
                <w:rFonts w:ascii="宋体" w:hAnsi="宋体"/>
                <w:sz w:val="24"/>
                <w:szCs w:val="24"/>
              </w:rPr>
              <w:t>对于大规模的博弈树，Minimax算法的时间复杂度较高，但在简单的二叉树中，Alpha-Beta剪枝可能无法充分利用这一优势</w:t>
            </w:r>
            <w:r w:rsidRPr="00E41F5C">
              <w:rPr>
                <w:rFonts w:ascii="宋体" w:hAnsi="宋体" w:hint="eastAsia"/>
                <w:sz w:val="24"/>
                <w:szCs w:val="24"/>
              </w:rPr>
              <w:t>，因此采用了简化后的条件判断完成目标。</w:t>
            </w:r>
          </w:p>
          <w:p w14:paraId="6CF4DF28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def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minimax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level_order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):</w:t>
            </w:r>
          </w:p>
          <w:p w14:paraId="0921EDC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nodes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level_order</w:t>
            </w:r>
          </w:p>
          <w:p w14:paraId="75ACBD71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current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</w:p>
          <w:p w14:paraId="7EEC8E6F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level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</w:p>
          <w:p w14:paraId="5421383A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outputs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[]</w:t>
            </w:r>
          </w:p>
          <w:p w14:paraId="1976E54F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0147D22F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while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True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3B56F751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left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2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*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current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</w:p>
          <w:p w14:paraId="125AB8A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right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2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*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current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2</w:t>
            </w:r>
          </w:p>
          <w:p w14:paraId="3D6A4531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next_level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level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</w:p>
          <w:p w14:paraId="30ED4BEF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1A86CF37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left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&gt;=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(nodes):</w:t>
            </w:r>
          </w:p>
          <w:p w14:paraId="40C83E1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break</w:t>
            </w:r>
          </w:p>
          <w:p w14:paraId="5D0281F2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44400458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right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&gt;=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(nodes):</w:t>
            </w:r>
          </w:p>
          <w:p w14:paraId="66F37F3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selected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left</w:t>
            </w:r>
          </w:p>
          <w:p w14:paraId="2664DD6A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current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selected</w:t>
            </w:r>
          </w:p>
          <w:p w14:paraId="068F035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level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next_level</w:t>
            </w:r>
          </w:p>
          <w:p w14:paraId="377F5C7F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continue</w:t>
            </w:r>
          </w:p>
          <w:p w14:paraId="2C0C49B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6E7468DC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left_val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nodes[left]</w:t>
            </w:r>
          </w:p>
          <w:p w14:paraId="02E7C466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right_val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nodes[right]</w:t>
            </w:r>
          </w:p>
          <w:p w14:paraId="106635E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3C2F99C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next_level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%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2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092AEECA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left_val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&gt;=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right_val:</w:t>
            </w:r>
          </w:p>
          <w:p w14:paraId="4F177527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    selected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left</w:t>
            </w:r>
          </w:p>
          <w:p w14:paraId="51F634B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    cut_val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right_val</w:t>
            </w:r>
          </w:p>
          <w:p w14:paraId="6D51C26C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else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749C96ED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    selected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right</w:t>
            </w:r>
          </w:p>
          <w:p w14:paraId="3656FF4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    cut_val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left_val</w:t>
            </w:r>
          </w:p>
          <w:p w14:paraId="428D1AE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else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3A4D8893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left_val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&lt;=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right_val:</w:t>
            </w:r>
          </w:p>
          <w:p w14:paraId="4B7D50E2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    selected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left</w:t>
            </w:r>
          </w:p>
          <w:p w14:paraId="2194D402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    cut_val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right_val</w:t>
            </w:r>
          </w:p>
          <w:p w14:paraId="65960566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else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475A0E7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    selected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right</w:t>
            </w:r>
          </w:p>
          <w:p w14:paraId="64EADBF3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    cut_val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left_val</w:t>
            </w:r>
          </w:p>
          <w:p w14:paraId="2104F3DD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560C1F0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outputs.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append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(cut_val)</w:t>
            </w:r>
          </w:p>
          <w:p w14:paraId="2A1037A6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4B33B3C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current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selected</w:t>
            </w:r>
          </w:p>
          <w:p w14:paraId="19856072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level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next_level</w:t>
            </w:r>
          </w:p>
          <w:p w14:paraId="2CD1A5E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01D609AD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return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outputs</w:t>
            </w:r>
          </w:p>
          <w:p w14:paraId="0B3DF04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62371FF1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__name__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__main__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77D15D12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input_str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input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().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strip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()</w:t>
            </w:r>
          </w:p>
          <w:p w14:paraId="35EC681C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level_order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list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map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int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, input_str.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split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()))</w:t>
            </w:r>
          </w:p>
          <w:p w14:paraId="4962DBA7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outputs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minimax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(level_order)</w:t>
            </w:r>
          </w:p>
          <w:p w14:paraId="70917B91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outputs:</w:t>
            </w:r>
          </w:p>
          <w:p w14:paraId="183E6B1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print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join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map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str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, outputs)))</w:t>
            </w:r>
          </w:p>
          <w:p w14:paraId="2D9EAC6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else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3B4949A8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print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Error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059B8222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47F5D586" w14:textId="77777777" w:rsidR="004270AF" w:rsidRDefault="004270AF" w:rsidP="00E7592C">
            <w:pPr>
              <w:spacing w:beforeLines="50" w:before="156" w:afterLines="50" w:after="156"/>
              <w:ind w:firstLine="480"/>
              <w:rPr>
                <w:rFonts w:ascii="黑体" w:eastAsia="黑体" w:hAnsi="黑体"/>
                <w:sz w:val="24"/>
                <w:szCs w:val="24"/>
              </w:rPr>
            </w:pPr>
          </w:p>
          <w:p w14:paraId="0B5D2673" w14:textId="3CE7A9EF" w:rsidR="00E7592C" w:rsidRPr="00E41F5C" w:rsidRDefault="00E7592C" w:rsidP="00E7592C">
            <w:pPr>
              <w:spacing w:beforeLines="50" w:before="156" w:afterLines="50" w:after="156"/>
              <w:ind w:firstLine="480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遗传算法：</w:t>
            </w:r>
          </w:p>
          <w:p w14:paraId="0F98C0A1" w14:textId="77777777" w:rsidR="00E7592C" w:rsidRPr="00E41F5C" w:rsidRDefault="00E7592C" w:rsidP="00E7592C">
            <w:pPr>
              <w:spacing w:beforeLines="50" w:before="156" w:afterLines="50" w:after="156"/>
              <w:ind w:firstLine="480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城市坐标生成：随机生成10个城市的坐标。</w:t>
            </w:r>
          </w:p>
          <w:p w14:paraId="72229276" w14:textId="77777777" w:rsidR="00E7592C" w:rsidRPr="00E41F5C" w:rsidRDefault="00E7592C" w:rsidP="00E7592C">
            <w:pPr>
              <w:spacing w:beforeLines="50" w:before="156" w:afterLines="50" w:after="156"/>
              <w:ind w:firstLine="480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距离矩阵计算：计算城市之间的欧几里得距离，并存储在一个矩阵中。</w:t>
            </w:r>
          </w:p>
          <w:p w14:paraId="3359BEFD" w14:textId="77777777" w:rsidR="00E7592C" w:rsidRPr="00E41F5C" w:rsidRDefault="00E7592C" w:rsidP="00E7592C">
            <w:pPr>
              <w:spacing w:beforeLines="50" w:before="156" w:afterLines="50" w:after="156"/>
              <w:ind w:firstLine="480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3. 参数设置：定义遗传算法的参数，如种群大小、代数、交叉率、变异率和精英数量。</w:t>
            </w:r>
          </w:p>
          <w:p w14:paraId="1500CEFF" w14:textId="77777777" w:rsidR="00E7592C" w:rsidRPr="00E41F5C" w:rsidRDefault="00E7592C" w:rsidP="00E7592C">
            <w:pPr>
              <w:spacing w:beforeLines="50" w:before="156" w:afterLines="50" w:after="156"/>
              <w:ind w:firstLine="480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种群初始化：生成初始种群，每个个体表示一个城市的访问顺序。</w:t>
            </w:r>
          </w:p>
          <w:p w14:paraId="5B11D35E" w14:textId="77777777" w:rsidR="00E7592C" w:rsidRPr="00E41F5C" w:rsidRDefault="00E7592C" w:rsidP="00E7592C">
            <w:pPr>
              <w:spacing w:beforeLines="50" w:before="156" w:afterLines="50" w:after="156"/>
              <w:ind w:firstLine="480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适应度计算：计算每个个体的路径长度，路径长度越短，适应度越高。</w:t>
            </w:r>
          </w:p>
          <w:p w14:paraId="55E6A8F8" w14:textId="77777777" w:rsidR="00E7592C" w:rsidRPr="00E41F5C" w:rsidRDefault="00E7592C" w:rsidP="00E7592C">
            <w:pPr>
              <w:spacing w:beforeLines="50" w:before="156" w:afterLines="50" w:after="156"/>
              <w:ind w:firstLine="480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选择操作：使用轮盘赌选择法选择父代个体。</w:t>
            </w:r>
          </w:p>
          <w:p w14:paraId="0CED1A8C" w14:textId="77777777" w:rsidR="00E7592C" w:rsidRPr="00E41F5C" w:rsidRDefault="00E7592C" w:rsidP="00E7592C">
            <w:pPr>
              <w:spacing w:beforeLines="50" w:before="156" w:afterLines="50" w:after="156"/>
              <w:ind w:firstLine="480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7. 交叉操作：使用顺序交叉（OX）生成子代个体。</w:t>
            </w:r>
          </w:p>
          <w:p w14:paraId="7F202846" w14:textId="77777777" w:rsidR="00E7592C" w:rsidRPr="00E41F5C" w:rsidRDefault="00E7592C" w:rsidP="00E7592C">
            <w:pPr>
              <w:spacing w:beforeLines="50" w:before="156" w:afterLines="50" w:after="156"/>
              <w:ind w:firstLine="480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变异操作：通过交换变异来引入多样性。</w:t>
            </w:r>
          </w:p>
          <w:p w14:paraId="0FB60735" w14:textId="77777777" w:rsidR="00E7592C" w:rsidRPr="00E41F5C" w:rsidRDefault="00E7592C" w:rsidP="00E7592C">
            <w:pPr>
              <w:spacing w:beforeLines="50" w:before="156" w:afterLines="50" w:after="156"/>
              <w:ind w:firstLine="480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9. 精英保留：保留适应度最高的个体，以确保优秀基因传递到下一代。</w:t>
            </w:r>
          </w:p>
          <w:p w14:paraId="553F46CE" w14:textId="77777777" w:rsidR="00E7592C" w:rsidRPr="00E41F5C" w:rsidRDefault="00E7592C" w:rsidP="00E7592C">
            <w:pPr>
              <w:spacing w:beforeLines="50" w:before="156" w:afterLines="50" w:after="156"/>
              <w:ind w:firstLine="480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10. 主遗传算法：在指定的代数内迭代，更新种群并记录最佳路径和适应度变化。</w:t>
            </w:r>
          </w:p>
          <w:p w14:paraId="3BBAA4AC" w14:textId="778C42C5" w:rsidR="00E7592C" w:rsidRPr="00E41F5C" w:rsidRDefault="00E7592C" w:rsidP="00E7592C">
            <w:pPr>
              <w:spacing w:beforeLines="50" w:before="156" w:afterLines="50" w:after="156"/>
              <w:ind w:firstLine="480"/>
              <w:rPr>
                <w:rFonts w:ascii="宋体" w:hAnsi="宋体"/>
                <w:sz w:val="24"/>
                <w:szCs w:val="24"/>
              </w:rPr>
            </w:pPr>
            <w:r w:rsidRPr="00E41F5C">
              <w:rPr>
                <w:rFonts w:ascii="宋体" w:hAnsi="宋体" w:hint="eastAsia"/>
                <w:sz w:val="24"/>
                <w:szCs w:val="24"/>
              </w:rPr>
              <w:t>结果输出和可视化：输出最佳路径长度和路径，并绘制城市分布和适应度变化图。</w:t>
            </w:r>
          </w:p>
          <w:p w14:paraId="4A09EAE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import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random</w:t>
            </w:r>
          </w:p>
          <w:p w14:paraId="79860B1D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import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math</w:t>
            </w:r>
          </w:p>
          <w:p w14:paraId="26655E42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import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numpy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as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np</w:t>
            </w:r>
          </w:p>
          <w:p w14:paraId="19DDD41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import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matplotlib.pyplot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as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plt</w:t>
            </w:r>
          </w:p>
          <w:p w14:paraId="6E1DF5C1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0E69DBF0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Generate coordinates for 10 random cities</w:t>
            </w:r>
          </w:p>
          <w:p w14:paraId="0E272C2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NUM_CITIES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10</w:t>
            </w:r>
          </w:p>
          <w:p w14:paraId="0FD697B6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cities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np.random.rand(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NUM_CITIES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2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)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*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100</w:t>
            </w:r>
          </w:p>
          <w:p w14:paraId="3686E108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6F73C76C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Calculate the Euclidean distance matrix between cities</w:t>
            </w:r>
          </w:p>
          <w:p w14:paraId="47B65A11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distance_matrix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np.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zeros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((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NUM_CITIES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NUM_CITIES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))</w:t>
            </w:r>
          </w:p>
          <w:p w14:paraId="39AA244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for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i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range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NUM_CITIES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):</w:t>
            </w:r>
          </w:p>
          <w:p w14:paraId="4F3F8DEA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for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j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range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NUM_CITIES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):</w:t>
            </w:r>
          </w:p>
          <w:p w14:paraId="5434321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i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!=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j:</w:t>
            </w:r>
          </w:p>
          <w:p w14:paraId="717234E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distance_matrix[i][j]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math.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sqrt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((cities[i][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]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-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cities[j][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])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**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2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(cities[i][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]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-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cities[j][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])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**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2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45657E7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61B1FD70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Parameter settings</w:t>
            </w:r>
          </w:p>
          <w:p w14:paraId="045499D7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POP_SIZE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100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</w:t>
            </w: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Population size</w:t>
            </w:r>
          </w:p>
          <w:p w14:paraId="3C9E930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GENERATIONS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500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</w:t>
            </w: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Number of generations</w:t>
            </w:r>
          </w:p>
          <w:p w14:paraId="2A7AC5FD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CROSSOVER_RATE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0.8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</w:t>
            </w: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Crossover probability</w:t>
            </w:r>
          </w:p>
          <w:p w14:paraId="430A43F7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MUTATION_RATE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0.02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</w:t>
            </w: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Mutation probability</w:t>
            </w:r>
          </w:p>
          <w:p w14:paraId="7BDE3863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ELITE_SIZE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</w:t>
            </w: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Number of elites to keep</w:t>
            </w:r>
          </w:p>
          <w:p w14:paraId="1726301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2F10B602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lastRenderedPageBreak/>
              <w:t># Initialize the population</w:t>
            </w:r>
          </w:p>
          <w:p w14:paraId="2F232CAA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def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initialize_population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pop_size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num_cities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):</w:t>
            </w:r>
          </w:p>
          <w:p w14:paraId="7375499A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population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[]</w:t>
            </w:r>
          </w:p>
          <w:p w14:paraId="75957C99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for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_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range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pop_size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):</w:t>
            </w:r>
          </w:p>
          <w:p w14:paraId="02D9E9C1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individual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list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range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num_cities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))</w:t>
            </w:r>
          </w:p>
          <w:p w14:paraId="7CE94170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random.shuffle(individual)</w:t>
            </w:r>
          </w:p>
          <w:p w14:paraId="1B806BF7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population.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append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(individual)</w:t>
            </w:r>
          </w:p>
          <w:p w14:paraId="28BA99F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return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population</w:t>
            </w:r>
          </w:p>
          <w:p w14:paraId="19B0FA76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35854C0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Calculate the path length</w:t>
            </w:r>
          </w:p>
          <w:p w14:paraId="55C23CC6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def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calculate_fitness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individual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distance_matrix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):</w:t>
            </w:r>
          </w:p>
          <w:p w14:paraId="17A2536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total_distance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</w:p>
          <w:p w14:paraId="4967016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for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i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range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individual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)):</w:t>
            </w:r>
          </w:p>
          <w:p w14:paraId="0FAD4B26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from_city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individual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[i]</w:t>
            </w:r>
          </w:p>
          <w:p w14:paraId="0628A0EA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to_city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individual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[(i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)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%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individual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)]</w:t>
            </w:r>
          </w:p>
          <w:p w14:paraId="5FB1D5A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total_distance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distance_matrix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[from_city][to_city]</w:t>
            </w:r>
          </w:p>
          <w:p w14:paraId="445E1453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return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total_distance</w:t>
            </w:r>
          </w:p>
          <w:p w14:paraId="683E97E1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445589E0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Selection operation: Roulette wheel selection</w:t>
            </w:r>
          </w:p>
          <w:p w14:paraId="209728E0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def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selection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population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fitness_scores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):</w:t>
            </w:r>
          </w:p>
          <w:p w14:paraId="6207CC53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total_fitness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sum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fitness_scores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603679C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selection_probs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[fitness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/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total_fitness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for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fitness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fitness_scores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</w:t>
            </w:r>
          </w:p>
          <w:p w14:paraId="24EA70C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selected_index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np.random.choice(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population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),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size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2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replace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False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p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selection_probs)</w:t>
            </w:r>
          </w:p>
          <w:p w14:paraId="50F65A70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return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[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population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[selected_index[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]],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population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[selected_index[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]]]</w:t>
            </w:r>
          </w:p>
          <w:p w14:paraId="15F85F18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7464DE7A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Crossover operation: Order crossover (OX)</w:t>
            </w:r>
          </w:p>
          <w:p w14:paraId="5CB7E87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def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crossover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parent1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parent2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):</w:t>
            </w:r>
          </w:p>
          <w:p w14:paraId="165D86D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random.random()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&lt;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CROSSOVER_RATE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1D0A40F2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start, end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sorted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(random.sample(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range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parent1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)),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2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))</w:t>
            </w:r>
          </w:p>
          <w:p w14:paraId="2D6A33C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child_p1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parent1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[start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: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end]</w:t>
            </w:r>
          </w:p>
          <w:p w14:paraId="5E51CF3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child_p2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[item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for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item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parent2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item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not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child_p1]</w:t>
            </w:r>
          </w:p>
          <w:p w14:paraId="038703A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child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child_p2[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: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start]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child_p1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child_p2[start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: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</w:t>
            </w:r>
          </w:p>
          <w:p w14:paraId="6DA366D1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return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child</w:t>
            </w:r>
          </w:p>
          <w:p w14:paraId="30AC61A1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else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602A2126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return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parent1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.copy()</w:t>
            </w:r>
          </w:p>
          <w:p w14:paraId="4B468978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6C149230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Mutation operation: Swap mutation</w:t>
            </w:r>
          </w:p>
          <w:p w14:paraId="6C393438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def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mutate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individual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):</w:t>
            </w:r>
          </w:p>
          <w:p w14:paraId="6995410D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for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swapped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range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individual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)):</w:t>
            </w:r>
          </w:p>
          <w:p w14:paraId="1DED818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random.random()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&lt;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MUTATION_RATE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3B8F619A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swap_with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random.randint(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individual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)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-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06A01BF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individual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[swapped],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individual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[swap_with]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individual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[swap_with],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individual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[swapped]</w:t>
            </w:r>
          </w:p>
          <w:p w14:paraId="475D0C4C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lastRenderedPageBreak/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return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individual</w:t>
            </w:r>
          </w:p>
          <w:p w14:paraId="57ADA356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3B601161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Elitism</w:t>
            </w:r>
          </w:p>
          <w:p w14:paraId="6F8788B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def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elitism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population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fitness_scores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elite_size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):</w:t>
            </w:r>
          </w:p>
          <w:p w14:paraId="3D956D9D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sorted_indices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np.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argsort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fitness_scores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289AE74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elites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[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population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[i]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for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i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sorted_indices[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: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elite_size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]]</w:t>
            </w:r>
          </w:p>
          <w:p w14:paraId="59A7F81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return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elites</w:t>
            </w:r>
          </w:p>
          <w:p w14:paraId="1BE688D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761D6AB0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Main genetic algorithm</w:t>
            </w:r>
          </w:p>
          <w:p w14:paraId="6192CB0F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def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genetic_algorithm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():</w:t>
            </w:r>
          </w:p>
          <w:p w14:paraId="5784F8A8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population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initialize_population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POP_SIZE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NUM_CITIES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234428B0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best_distance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float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inf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08D9B1BF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best_path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None</w:t>
            </w:r>
          </w:p>
          <w:p w14:paraId="22849CA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history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[]</w:t>
            </w:r>
          </w:p>
          <w:p w14:paraId="547A188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6B0B7118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for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generation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range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GENERATIONS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):</w:t>
            </w:r>
          </w:p>
          <w:p w14:paraId="30FE8A33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Calculate fitness</w:t>
            </w:r>
          </w:p>
          <w:p w14:paraId="3008905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fitness_scores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[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calculate_fitness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(ind, distance_matrix)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for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ind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population]</w:t>
            </w:r>
          </w:p>
          <w:p w14:paraId="5395E37F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</w:p>
          <w:p w14:paraId="3845581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Record the best individual</w:t>
            </w:r>
          </w:p>
          <w:p w14:paraId="5750C20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min_distance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min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(fitness_scores)</w:t>
            </w:r>
          </w:p>
          <w:p w14:paraId="50310479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if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min_distance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&lt;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best_distance:</w:t>
            </w:r>
          </w:p>
          <w:p w14:paraId="0385860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best_distance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min_distance</w:t>
            </w:r>
          </w:p>
          <w:p w14:paraId="3474705F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best_path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population[fitness_scores.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index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(min_distance)]</w:t>
            </w:r>
          </w:p>
          <w:p w14:paraId="7207C992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</w:p>
          <w:p w14:paraId="2FCCD6CF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history.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append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(best_distance)</w:t>
            </w:r>
          </w:p>
          <w:p w14:paraId="605984E9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</w:p>
          <w:p w14:paraId="654CC3F2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Elitism</w:t>
            </w:r>
          </w:p>
          <w:p w14:paraId="4D060AE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elites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elitism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(population, fitness_scores,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ELITE_SIZE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7BDE3B80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</w:p>
          <w:p w14:paraId="179DA50C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Generate a new population</w:t>
            </w:r>
          </w:p>
          <w:p w14:paraId="15D18777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new_population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elites.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copy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()</w:t>
            </w:r>
          </w:p>
          <w:p w14:paraId="2246AC5C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while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len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(new_population)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&lt;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POP_SIZE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:</w:t>
            </w:r>
          </w:p>
          <w:p w14:paraId="0C4F0DE2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parents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selection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(population, fitness_scores)</w:t>
            </w:r>
          </w:p>
          <w:p w14:paraId="4FD43D0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child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crossover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(parents[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], parents[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])</w:t>
            </w:r>
          </w:p>
          <w:p w14:paraId="1C3598D9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child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mutate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(child)</w:t>
            </w:r>
          </w:p>
          <w:p w14:paraId="4F3580D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    new_population.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append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(child)</w:t>
            </w:r>
          </w:p>
          <w:p w14:paraId="529D9BCA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</w:t>
            </w:r>
          </w:p>
          <w:p w14:paraId="036E77B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    population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new_population</w:t>
            </w:r>
          </w:p>
          <w:p w14:paraId="3FF461F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</w:p>
          <w:p w14:paraId="1D5EB4BF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return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best_path, best_distance, history</w:t>
            </w:r>
          </w:p>
          <w:p w14:paraId="5548B477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61401218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Run the genetic algorithm</w:t>
            </w:r>
          </w:p>
          <w:p w14:paraId="72030CE4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lastRenderedPageBreak/>
              <w:t xml:space="preserve">best_path, best_distance, history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genetic_algorithm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()</w:t>
            </w:r>
          </w:p>
          <w:p w14:paraId="7A126F6D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30499851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Output the results</w:t>
            </w:r>
          </w:p>
          <w:p w14:paraId="12652EAD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print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 xml:space="preserve">Best path length: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{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:.2f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}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format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(best_distance))</w:t>
            </w:r>
          </w:p>
          <w:p w14:paraId="4EBC4EC1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print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 xml:space="preserve">Best path: 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"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, best_path)</w:t>
            </w:r>
          </w:p>
          <w:p w14:paraId="29262CE3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3894D416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Visualize the results</w:t>
            </w:r>
          </w:p>
          <w:p w14:paraId="40991EB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plt.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figure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figsize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5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))</w:t>
            </w:r>
          </w:p>
          <w:p w14:paraId="4D3D3531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402E6E4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Plot the city distribution</w:t>
            </w:r>
          </w:p>
          <w:p w14:paraId="504A16C0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plt.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subplot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2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4557A5F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plt.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scatter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(cities[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: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], cities[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: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],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color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red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4E876D0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for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i, (x, y)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in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enumerate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(cities):</w:t>
            </w:r>
          </w:p>
          <w:p w14:paraId="3C6F1730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   plt.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text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(x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y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8BE9FD"/>
                <w:kern w:val="0"/>
                <w:sz w:val="24"/>
                <w:szCs w:val="24"/>
              </w:rPr>
              <w:t>str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(i),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fontsize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12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0CD95E43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Plot the best path</w:t>
            </w:r>
          </w:p>
          <w:p w14:paraId="0A01F14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path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best_path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+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[best_path[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]]</w:t>
            </w:r>
          </w:p>
          <w:p w14:paraId="07930353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path_coords 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 cities[path]</w:t>
            </w:r>
          </w:p>
          <w:p w14:paraId="2DF32D4B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plt.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plot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(path_coords[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: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0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], path_coords[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: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],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linestyle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-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color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blue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651D5B2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plt.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title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Best Path Illustration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323FD1BF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555E64A7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6272A4"/>
                <w:kern w:val="0"/>
                <w:sz w:val="24"/>
                <w:szCs w:val="24"/>
              </w:rPr>
              <w:t># Plot the fitness change</w:t>
            </w:r>
          </w:p>
          <w:p w14:paraId="21483376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plt.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subplot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1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2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, </w:t>
            </w:r>
            <w:r w:rsidRPr="00A30245">
              <w:rPr>
                <w:rFonts w:ascii="Consolas" w:eastAsia="Times New Roman" w:hAnsi="Consolas" w:cs="Menlo"/>
                <w:color w:val="BD93F9"/>
                <w:kern w:val="0"/>
                <w:sz w:val="24"/>
                <w:szCs w:val="24"/>
              </w:rPr>
              <w:t>2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69EAF2B5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plt.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plot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 xml:space="preserve">(history, </w:t>
            </w:r>
            <w:r w:rsidRPr="00A30245">
              <w:rPr>
                <w:rFonts w:ascii="Consolas" w:eastAsia="Times New Roman" w:hAnsi="Consolas" w:cs="Menlo"/>
                <w:i/>
                <w:iCs/>
                <w:color w:val="FFB86C"/>
                <w:kern w:val="0"/>
                <w:sz w:val="24"/>
                <w:szCs w:val="24"/>
              </w:rPr>
              <w:t>color</w:t>
            </w:r>
            <w:r w:rsidRPr="00A30245">
              <w:rPr>
                <w:rFonts w:ascii="Consolas" w:eastAsia="Times New Roman" w:hAnsi="Consolas" w:cs="Menlo"/>
                <w:color w:val="FF79C6"/>
                <w:kern w:val="0"/>
                <w:sz w:val="24"/>
                <w:szCs w:val="24"/>
              </w:rPr>
              <w:t>=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green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756DF679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plt.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title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Fitness Change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16956F4E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plt.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xlabel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Generation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7DDBB3A9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plt.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ylabel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1FA8C"/>
                <w:kern w:val="0"/>
                <w:sz w:val="24"/>
                <w:szCs w:val="24"/>
              </w:rPr>
              <w:t>Path Length</w:t>
            </w:r>
            <w:r w:rsidRPr="00A30245">
              <w:rPr>
                <w:rFonts w:ascii="Consolas" w:eastAsia="Times New Roman" w:hAnsi="Consolas" w:cs="Menlo"/>
                <w:color w:val="E9F284"/>
                <w:kern w:val="0"/>
                <w:sz w:val="24"/>
                <w:szCs w:val="24"/>
              </w:rPr>
              <w:t>'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)</w:t>
            </w:r>
          </w:p>
          <w:p w14:paraId="708860AA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3AF146C7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plt.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tight_layout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()</w:t>
            </w:r>
          </w:p>
          <w:p w14:paraId="55352538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plt.</w:t>
            </w:r>
            <w:r w:rsidRPr="00A30245">
              <w:rPr>
                <w:rFonts w:ascii="Consolas" w:eastAsia="Times New Roman" w:hAnsi="Consolas" w:cs="Menlo"/>
                <w:color w:val="50FA7B"/>
                <w:kern w:val="0"/>
                <w:sz w:val="24"/>
                <w:szCs w:val="24"/>
              </w:rPr>
              <w:t>show</w:t>
            </w:r>
            <w:r w:rsidRPr="00A30245"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  <w:t>()</w:t>
            </w:r>
          </w:p>
          <w:p w14:paraId="72E1C8E1" w14:textId="77777777" w:rsidR="004270AF" w:rsidRPr="00A30245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Consolas" w:eastAsia="Times New Roman" w:hAnsi="Consolas" w:cs="Menlo"/>
                <w:color w:val="F8F8F2"/>
                <w:kern w:val="0"/>
                <w:sz w:val="24"/>
                <w:szCs w:val="24"/>
              </w:rPr>
            </w:pPr>
          </w:p>
          <w:p w14:paraId="0B6B63D9" w14:textId="77777777" w:rsidR="004270AF" w:rsidRDefault="004270AF" w:rsidP="00E7592C">
            <w:pPr>
              <w:spacing w:beforeLines="50" w:before="156" w:afterLines="50" w:after="156"/>
              <w:ind w:firstLine="480"/>
              <w:rPr>
                <w:rFonts w:ascii="黑体" w:eastAsia="黑体" w:hAnsi="黑体"/>
                <w:sz w:val="24"/>
                <w:szCs w:val="24"/>
              </w:rPr>
            </w:pPr>
          </w:p>
          <w:p w14:paraId="2A2C0471" w14:textId="29963254" w:rsidR="000E0C43" w:rsidRPr="00E41F5C" w:rsidRDefault="00A67C85" w:rsidP="00E41F5C">
            <w:pPr>
              <w:spacing w:beforeLines="50" w:before="156"/>
              <w:rPr>
                <w:rFonts w:ascii="黑体" w:eastAsia="黑体" w:hAnsi="黑体" w:cs="Microsoft Sans Serif"/>
                <w:sz w:val="28"/>
                <w:szCs w:val="28"/>
              </w:rPr>
            </w:pPr>
            <w:r w:rsidRPr="00E41F5C">
              <w:rPr>
                <w:rFonts w:ascii="黑体" w:eastAsia="黑体" w:hAnsi="黑体" w:cs="Microsoft Sans Serif" w:hint="eastAsia"/>
                <w:sz w:val="28"/>
                <w:szCs w:val="28"/>
              </w:rPr>
              <w:t>五、实验结果：</w:t>
            </w:r>
          </w:p>
          <w:p w14:paraId="7316726C" w14:textId="0A108AD0" w:rsidR="0030213F" w:rsidRDefault="00E7592C" w:rsidP="00A67C85">
            <w:pPr>
              <w:spacing w:beforeLines="50" w:before="156" w:afterLines="50" w:after="156"/>
              <w:rPr>
                <w:rFonts w:ascii="黑体" w:eastAsia="黑体" w:hAnsi="黑体"/>
                <w:sz w:val="24"/>
                <w:szCs w:val="24"/>
              </w:rPr>
            </w:pPr>
            <w:r w:rsidRPr="00E7592C">
              <w:rPr>
                <w:rFonts w:ascii="黑体" w:eastAsia="黑体" w:hAnsi="黑体"/>
                <w:noProof/>
                <w:sz w:val="24"/>
                <w:szCs w:val="24"/>
              </w:rPr>
              <w:drawing>
                <wp:inline distT="0" distB="0" distL="0" distR="0" wp14:anchorId="08754950" wp14:editId="168A4700">
                  <wp:extent cx="6739255" cy="1804035"/>
                  <wp:effectExtent l="0" t="0" r="4445" b="0"/>
                  <wp:docPr id="962772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77282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9255" cy="180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7592C">
              <w:rPr>
                <w:rFonts w:ascii="黑体" w:eastAsia="黑体" w:hAnsi="黑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37AA072F" wp14:editId="10E263B4">
                  <wp:extent cx="6692900" cy="1295400"/>
                  <wp:effectExtent l="0" t="0" r="0" b="0"/>
                  <wp:docPr id="12474194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41940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29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EC16D" w14:textId="7E6C1A82" w:rsidR="00E7592C" w:rsidRDefault="00C0622B" w:rsidP="00A67C85">
            <w:pPr>
              <w:spacing w:beforeLines="50" w:before="156" w:afterLines="50" w:after="156"/>
              <w:rPr>
                <w:rFonts w:ascii="黑体" w:eastAsia="黑体" w:hAnsi="黑体"/>
                <w:sz w:val="24"/>
                <w:szCs w:val="24"/>
              </w:rPr>
            </w:pPr>
            <w:r w:rsidRPr="00C0622B">
              <w:rPr>
                <w:rFonts w:ascii="黑体" w:eastAsia="黑体" w:hAnsi="黑体"/>
                <w:noProof/>
                <w:sz w:val="24"/>
                <w:szCs w:val="24"/>
              </w:rPr>
              <w:drawing>
                <wp:inline distT="0" distB="0" distL="0" distR="0" wp14:anchorId="1441EFFB" wp14:editId="40A02250">
                  <wp:extent cx="6739255" cy="4363085"/>
                  <wp:effectExtent l="0" t="0" r="4445" b="5715"/>
                  <wp:docPr id="2127459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45903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9255" cy="436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D5343" w14:textId="77777777" w:rsidR="00695025" w:rsidRPr="00E41F5C" w:rsidRDefault="00A67C85" w:rsidP="00A67C85">
            <w:pPr>
              <w:spacing w:beforeLines="50" w:before="156" w:afterLines="50" w:after="156"/>
              <w:rPr>
                <w:rFonts w:ascii="黑体" w:eastAsia="黑体" w:hAnsi="黑体"/>
                <w:sz w:val="28"/>
                <w:szCs w:val="28"/>
              </w:rPr>
            </w:pPr>
            <w:r w:rsidRPr="00E41F5C">
              <w:rPr>
                <w:rFonts w:ascii="黑体" w:eastAsia="黑体" w:hAnsi="黑体" w:hint="eastAsia"/>
                <w:sz w:val="28"/>
                <w:szCs w:val="28"/>
              </w:rPr>
              <w:t>六、实验体会：</w:t>
            </w:r>
          </w:p>
          <w:p w14:paraId="7FF57168" w14:textId="4010B529" w:rsidR="00C0622B" w:rsidRPr="00E41F5C" w:rsidRDefault="00C0622B" w:rsidP="00A3588F">
            <w:pPr>
              <w:spacing w:beforeLines="50" w:before="156" w:afterLines="50" w:after="156"/>
              <w:rPr>
                <w:rFonts w:ascii="Microsoft Sans Serif" w:eastAsia="楷体_GB2312" w:hAnsi="Microsoft Sans Serif" w:cs="Microsoft Sans Serif"/>
                <w:sz w:val="24"/>
                <w:szCs w:val="24"/>
              </w:rPr>
            </w:pPr>
            <w:r w:rsidRPr="00E41F5C">
              <w:rPr>
                <w:rFonts w:ascii="Microsoft Sans Serif" w:eastAsia="楷体_GB2312" w:hAnsi="Microsoft Sans Serif" w:cs="Microsoft Sans Serif"/>
                <w:sz w:val="24"/>
                <w:szCs w:val="24"/>
              </w:rPr>
              <w:t>DFS</w:t>
            </w:r>
            <w:r w:rsidRPr="00E41F5C">
              <w:rPr>
                <w:rFonts w:ascii="Microsoft Sans Serif" w:eastAsia="楷体_GB2312" w:hAnsi="Microsoft Sans Serif" w:cs="Microsoft Sans Serif"/>
                <w:sz w:val="24"/>
                <w:szCs w:val="24"/>
              </w:rPr>
              <w:t>和</w:t>
            </w:r>
            <w:r w:rsidRPr="00E41F5C">
              <w:rPr>
                <w:rFonts w:ascii="Microsoft Sans Serif" w:eastAsia="楷体_GB2312" w:hAnsi="Microsoft Sans Serif" w:cs="Microsoft Sans Serif"/>
                <w:sz w:val="24"/>
                <w:szCs w:val="24"/>
              </w:rPr>
              <w:t>BFS</w:t>
            </w:r>
            <w:r w:rsidRPr="00E41F5C">
              <w:rPr>
                <w:rFonts w:ascii="Microsoft Sans Serif" w:eastAsia="楷体_GB2312" w:hAnsi="Microsoft Sans Serif" w:cs="Microsoft Sans Serif"/>
                <w:sz w:val="24"/>
                <w:szCs w:val="24"/>
              </w:rPr>
              <w:t>让我体会到递归和队列在处理连通性问题和层级探索中的优势；</w:t>
            </w:r>
          </w:p>
          <w:p w14:paraId="5938EAFF" w14:textId="72488C88" w:rsidR="00C0622B" w:rsidRPr="00E41F5C" w:rsidRDefault="00C0622B" w:rsidP="00A3588F">
            <w:pPr>
              <w:spacing w:beforeLines="50" w:before="156" w:afterLines="50" w:after="156"/>
              <w:rPr>
                <w:rFonts w:ascii="Microsoft Sans Serif" w:eastAsia="楷体_GB2312" w:hAnsi="Microsoft Sans Serif" w:cs="Microsoft Sans Serif" w:hint="eastAsia"/>
                <w:sz w:val="24"/>
                <w:szCs w:val="24"/>
              </w:rPr>
            </w:pPr>
            <w:r w:rsidRPr="00E41F5C">
              <w:rPr>
                <w:rFonts w:ascii="Microsoft Sans Serif" w:eastAsia="楷体_GB2312" w:hAnsi="Microsoft Sans Serif" w:cs="Microsoft Sans Serif"/>
                <w:sz w:val="24"/>
                <w:szCs w:val="24"/>
              </w:rPr>
              <w:t>Minimax</w:t>
            </w:r>
            <w:r w:rsidRPr="00E41F5C">
              <w:rPr>
                <w:rFonts w:ascii="Microsoft Sans Serif" w:eastAsia="楷体_GB2312" w:hAnsi="Microsoft Sans Serif" w:cs="Microsoft Sans Serif"/>
                <w:sz w:val="24"/>
                <w:szCs w:val="24"/>
              </w:rPr>
              <w:t>则让我掌握了在树结构中进行决策的复杂性，平衡最大化和最小化策略的挑战</w:t>
            </w:r>
            <w:r w:rsidR="00A30245">
              <w:rPr>
                <w:rFonts w:ascii="Microsoft Sans Serif" w:eastAsia="楷体_GB2312" w:hAnsi="Microsoft Sans Serif" w:cs="Microsoft Sans Serif" w:hint="eastAsia"/>
                <w:sz w:val="24"/>
                <w:szCs w:val="24"/>
              </w:rPr>
              <w:t>；</w:t>
            </w:r>
          </w:p>
          <w:p w14:paraId="3B43CF8F" w14:textId="77777777" w:rsidR="00C0622B" w:rsidRPr="00E41F5C" w:rsidRDefault="00C0622B" w:rsidP="00A3588F">
            <w:pPr>
              <w:spacing w:beforeLines="50" w:before="156" w:afterLines="50" w:after="156"/>
              <w:rPr>
                <w:rFonts w:ascii="Microsoft Sans Serif" w:eastAsia="楷体_GB2312" w:hAnsi="Microsoft Sans Serif" w:cs="Microsoft Sans Serif"/>
                <w:sz w:val="24"/>
                <w:szCs w:val="24"/>
              </w:rPr>
            </w:pPr>
            <w:r w:rsidRPr="00E41F5C">
              <w:rPr>
                <w:rFonts w:ascii="Microsoft Sans Serif" w:eastAsia="楷体_GB2312" w:hAnsi="Microsoft Sans Serif" w:cs="Microsoft Sans Serif"/>
                <w:sz w:val="24"/>
                <w:szCs w:val="24"/>
              </w:rPr>
              <w:t>在遗传算法实验中，我学习了如何模拟自然选择过程，通过适应度评估和选择机制优化解的质量。</w:t>
            </w:r>
          </w:p>
          <w:p w14:paraId="3E5CBE2C" w14:textId="779C1E50" w:rsidR="00A3588F" w:rsidRDefault="00C0622B" w:rsidP="00A3588F">
            <w:pPr>
              <w:spacing w:beforeLines="50" w:before="156" w:afterLines="50" w:after="156"/>
              <w:rPr>
                <w:rFonts w:ascii="Microsoft Sans Serif" w:eastAsia="楷体_GB2312" w:hAnsi="Microsoft Sans Serif" w:cs="Microsoft Sans Serif"/>
                <w:sz w:val="18"/>
                <w:szCs w:val="18"/>
              </w:rPr>
            </w:pPr>
            <w:r w:rsidRPr="00E41F5C">
              <w:rPr>
                <w:rFonts w:ascii="Microsoft Sans Serif" w:eastAsia="楷体_GB2312" w:hAnsi="Microsoft Sans Serif" w:cs="Microsoft Sans Serif"/>
                <w:sz w:val="24"/>
                <w:szCs w:val="24"/>
              </w:rPr>
              <w:t>这些经历加深了我对算法实现和应用场景的理解。</w:t>
            </w:r>
          </w:p>
        </w:tc>
      </w:tr>
      <w:tr w:rsidR="00695025" w14:paraId="0DB76073" w14:textId="77777777">
        <w:trPr>
          <w:trHeight w:val="837"/>
          <w:jc w:val="center"/>
        </w:trPr>
        <w:tc>
          <w:tcPr>
            <w:tcW w:w="122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55BC85B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eastAsia"/>
                <w:sz w:val="18"/>
                <w:szCs w:val="18"/>
              </w:rPr>
              <w:lastRenderedPageBreak/>
              <w:t>教</w:t>
            </w:r>
            <w:r>
              <w:rPr>
                <w:rFonts w:ascii="Microsoft Sans Serif" w:hAnsi="Microsoft Sans Serif" w:cs="Microsoft Sans Serif" w:hint="eastAsia"/>
                <w:sz w:val="18"/>
                <w:szCs w:val="18"/>
              </w:rPr>
              <w:t xml:space="preserve"> </w:t>
            </w:r>
            <w:r>
              <w:rPr>
                <w:rFonts w:ascii="Microsoft Sans Serif" w:hAnsi="Microsoft Sans Serif" w:cs="Microsoft Sans Serif" w:hint="eastAsia"/>
                <w:sz w:val="18"/>
                <w:szCs w:val="18"/>
              </w:rPr>
              <w:t>师</w:t>
            </w:r>
          </w:p>
          <w:p w14:paraId="2D21EC07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eastAsia"/>
                <w:sz w:val="18"/>
                <w:szCs w:val="18"/>
              </w:rPr>
              <w:t>评</w:t>
            </w:r>
            <w:r>
              <w:rPr>
                <w:rFonts w:ascii="Microsoft Sans Serif" w:hAnsi="Microsoft Sans Serif" w:cs="Microsoft Sans Serif" w:hint="eastAsia"/>
                <w:sz w:val="18"/>
                <w:szCs w:val="18"/>
              </w:rPr>
              <w:t xml:space="preserve"> </w:t>
            </w:r>
            <w:r>
              <w:rPr>
                <w:rFonts w:ascii="Microsoft Sans Serif" w:hAnsi="Microsoft Sans Serif" w:cs="Microsoft Sans Serif" w:hint="eastAsia"/>
                <w:sz w:val="18"/>
                <w:szCs w:val="18"/>
              </w:rPr>
              <w:t>语</w:t>
            </w:r>
          </w:p>
        </w:tc>
        <w:tc>
          <w:tcPr>
            <w:tcW w:w="9608" w:type="dxa"/>
            <w:gridSpan w:val="6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9689F63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</w:p>
        </w:tc>
      </w:tr>
    </w:tbl>
    <w:p w14:paraId="4EFBDA31" w14:textId="77777777" w:rsidR="00695025" w:rsidRDefault="00695025">
      <w:pPr>
        <w:rPr>
          <w:rFonts w:ascii="Microsoft Sans Serif" w:hAnsi="Microsoft Sans Serif" w:cs="Microsoft Sans Serif"/>
          <w:szCs w:val="21"/>
        </w:rPr>
      </w:pPr>
    </w:p>
    <w:sectPr w:rsidR="00695025">
      <w:pgSz w:w="11906" w:h="16838"/>
      <w:pgMar w:top="1440" w:right="1800" w:bottom="1440" w:left="1800" w:header="851" w:footer="992" w:gutter="284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2386C" w14:textId="77777777" w:rsidR="00A613A2" w:rsidRDefault="00A613A2" w:rsidP="005132A8">
      <w:r>
        <w:separator/>
      </w:r>
    </w:p>
  </w:endnote>
  <w:endnote w:type="continuationSeparator" w:id="0">
    <w:p w14:paraId="058480ED" w14:textId="77777777" w:rsidR="00A613A2" w:rsidRDefault="00A613A2" w:rsidP="005132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4109F" w14:textId="77777777" w:rsidR="00A613A2" w:rsidRDefault="00A613A2" w:rsidP="005132A8">
      <w:r>
        <w:separator/>
      </w:r>
    </w:p>
  </w:footnote>
  <w:footnote w:type="continuationSeparator" w:id="0">
    <w:p w14:paraId="6E23FED6" w14:textId="77777777" w:rsidR="00A613A2" w:rsidRDefault="00A613A2" w:rsidP="005132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865B2"/>
    <w:multiLevelType w:val="multilevel"/>
    <w:tmpl w:val="1A9865B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decimal"/>
      <w:lvlText w:val="(%2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4ECE7B3E"/>
    <w:multiLevelType w:val="multilevel"/>
    <w:tmpl w:val="4ECE7B3E"/>
    <w:lvl w:ilvl="0">
      <w:start w:val="1"/>
      <w:numFmt w:val="decimal"/>
      <w:lvlText w:val="(%1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65DA52A"/>
    <w:multiLevelType w:val="singleLevel"/>
    <w:tmpl w:val="565DA52A"/>
    <w:lvl w:ilvl="0">
      <w:start w:val="2"/>
      <w:numFmt w:val="chineseCounting"/>
      <w:suff w:val="nothing"/>
      <w:lvlText w:val="%1、"/>
      <w:lvlJc w:val="left"/>
    </w:lvl>
  </w:abstractNum>
  <w:abstractNum w:abstractNumId="3" w15:restartNumberingAfterBreak="0">
    <w:nsid w:val="565DA7DF"/>
    <w:multiLevelType w:val="singleLevel"/>
    <w:tmpl w:val="565DA7DF"/>
    <w:lvl w:ilvl="0">
      <w:start w:val="4"/>
      <w:numFmt w:val="decimal"/>
      <w:suff w:val="space"/>
      <w:lvlText w:val="%1."/>
      <w:lvlJc w:val="left"/>
    </w:lvl>
  </w:abstractNum>
  <w:abstractNum w:abstractNumId="4" w15:restartNumberingAfterBreak="0">
    <w:nsid w:val="565DA99A"/>
    <w:multiLevelType w:val="singleLevel"/>
    <w:tmpl w:val="565DA99A"/>
    <w:lvl w:ilvl="0">
      <w:start w:val="5"/>
      <w:numFmt w:val="decimal"/>
      <w:suff w:val="nothing"/>
      <w:lvlText w:val="%1、"/>
      <w:lvlJc w:val="left"/>
    </w:lvl>
  </w:abstractNum>
  <w:abstractNum w:abstractNumId="5" w15:restartNumberingAfterBreak="0">
    <w:nsid w:val="565DACC6"/>
    <w:multiLevelType w:val="singleLevel"/>
    <w:tmpl w:val="565DACC6"/>
    <w:lvl w:ilvl="0">
      <w:start w:val="6"/>
      <w:numFmt w:val="chineseCounting"/>
      <w:suff w:val="nothing"/>
      <w:lvlText w:val="%1、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9BC"/>
    <w:rsid w:val="00016419"/>
    <w:rsid w:val="000254A1"/>
    <w:rsid w:val="000369BC"/>
    <w:rsid w:val="00040853"/>
    <w:rsid w:val="00062CAE"/>
    <w:rsid w:val="000B1B09"/>
    <w:rsid w:val="000B3109"/>
    <w:rsid w:val="000D3E79"/>
    <w:rsid w:val="000E0C43"/>
    <w:rsid w:val="000E553E"/>
    <w:rsid w:val="000F09AB"/>
    <w:rsid w:val="000F7124"/>
    <w:rsid w:val="001025DC"/>
    <w:rsid w:val="001058BB"/>
    <w:rsid w:val="0013771D"/>
    <w:rsid w:val="001415B5"/>
    <w:rsid w:val="0015201C"/>
    <w:rsid w:val="00172545"/>
    <w:rsid w:val="001D3948"/>
    <w:rsid w:val="001F588A"/>
    <w:rsid w:val="00203C69"/>
    <w:rsid w:val="0022295C"/>
    <w:rsid w:val="00222D17"/>
    <w:rsid w:val="00225C1C"/>
    <w:rsid w:val="00231C7D"/>
    <w:rsid w:val="00232D91"/>
    <w:rsid w:val="00243A8A"/>
    <w:rsid w:val="002735D1"/>
    <w:rsid w:val="00273E7D"/>
    <w:rsid w:val="0028225C"/>
    <w:rsid w:val="00283BA9"/>
    <w:rsid w:val="00287243"/>
    <w:rsid w:val="002B6EDD"/>
    <w:rsid w:val="002C6B00"/>
    <w:rsid w:val="002F2595"/>
    <w:rsid w:val="0030213F"/>
    <w:rsid w:val="00315C19"/>
    <w:rsid w:val="003177A8"/>
    <w:rsid w:val="00326A32"/>
    <w:rsid w:val="00364FDA"/>
    <w:rsid w:val="00380E62"/>
    <w:rsid w:val="00391255"/>
    <w:rsid w:val="00392FE9"/>
    <w:rsid w:val="003C790E"/>
    <w:rsid w:val="003D5013"/>
    <w:rsid w:val="003E15E5"/>
    <w:rsid w:val="003F0488"/>
    <w:rsid w:val="003F48C8"/>
    <w:rsid w:val="003F6C30"/>
    <w:rsid w:val="004270AF"/>
    <w:rsid w:val="00453709"/>
    <w:rsid w:val="00456C4D"/>
    <w:rsid w:val="00484A16"/>
    <w:rsid w:val="004A010F"/>
    <w:rsid w:val="004F4255"/>
    <w:rsid w:val="005132A8"/>
    <w:rsid w:val="00523FAC"/>
    <w:rsid w:val="00551CB7"/>
    <w:rsid w:val="00574F5B"/>
    <w:rsid w:val="00595E86"/>
    <w:rsid w:val="005D0600"/>
    <w:rsid w:val="005E6BB6"/>
    <w:rsid w:val="005F1367"/>
    <w:rsid w:val="006216EB"/>
    <w:rsid w:val="006241C0"/>
    <w:rsid w:val="00646EE5"/>
    <w:rsid w:val="006675B2"/>
    <w:rsid w:val="00672F5C"/>
    <w:rsid w:val="00680B56"/>
    <w:rsid w:val="00684ABC"/>
    <w:rsid w:val="00686887"/>
    <w:rsid w:val="00694069"/>
    <w:rsid w:val="00695025"/>
    <w:rsid w:val="006966CB"/>
    <w:rsid w:val="006A5453"/>
    <w:rsid w:val="006C2C6F"/>
    <w:rsid w:val="006C3BB2"/>
    <w:rsid w:val="006C4022"/>
    <w:rsid w:val="006C507B"/>
    <w:rsid w:val="00714058"/>
    <w:rsid w:val="007151D2"/>
    <w:rsid w:val="00726BFF"/>
    <w:rsid w:val="007349EC"/>
    <w:rsid w:val="00740C32"/>
    <w:rsid w:val="0077544E"/>
    <w:rsid w:val="007C26DA"/>
    <w:rsid w:val="007C401E"/>
    <w:rsid w:val="00804C35"/>
    <w:rsid w:val="00812C6F"/>
    <w:rsid w:val="0081450F"/>
    <w:rsid w:val="00821A49"/>
    <w:rsid w:val="00826E63"/>
    <w:rsid w:val="00831F11"/>
    <w:rsid w:val="00875CDC"/>
    <w:rsid w:val="008B1A33"/>
    <w:rsid w:val="008B76F3"/>
    <w:rsid w:val="008E69EA"/>
    <w:rsid w:val="00907328"/>
    <w:rsid w:val="00914DE0"/>
    <w:rsid w:val="009236AF"/>
    <w:rsid w:val="009255B7"/>
    <w:rsid w:val="00927966"/>
    <w:rsid w:val="009347F6"/>
    <w:rsid w:val="009670F1"/>
    <w:rsid w:val="00967287"/>
    <w:rsid w:val="009906AF"/>
    <w:rsid w:val="009D2C41"/>
    <w:rsid w:val="009D388E"/>
    <w:rsid w:val="00A02E4A"/>
    <w:rsid w:val="00A25036"/>
    <w:rsid w:val="00A30245"/>
    <w:rsid w:val="00A329FB"/>
    <w:rsid w:val="00A3588F"/>
    <w:rsid w:val="00A41CFE"/>
    <w:rsid w:val="00A4409B"/>
    <w:rsid w:val="00A613A2"/>
    <w:rsid w:val="00A6605E"/>
    <w:rsid w:val="00A67C85"/>
    <w:rsid w:val="00A81E07"/>
    <w:rsid w:val="00AD4C5E"/>
    <w:rsid w:val="00AD6A10"/>
    <w:rsid w:val="00AE3641"/>
    <w:rsid w:val="00AE46E8"/>
    <w:rsid w:val="00B26776"/>
    <w:rsid w:val="00B331B4"/>
    <w:rsid w:val="00B440F4"/>
    <w:rsid w:val="00B52995"/>
    <w:rsid w:val="00B5480B"/>
    <w:rsid w:val="00B63BF9"/>
    <w:rsid w:val="00B65192"/>
    <w:rsid w:val="00BA426D"/>
    <w:rsid w:val="00BC062C"/>
    <w:rsid w:val="00BC4C29"/>
    <w:rsid w:val="00BC5AF0"/>
    <w:rsid w:val="00BD5031"/>
    <w:rsid w:val="00BF414E"/>
    <w:rsid w:val="00C0622B"/>
    <w:rsid w:val="00C30987"/>
    <w:rsid w:val="00C41BDA"/>
    <w:rsid w:val="00C45C6A"/>
    <w:rsid w:val="00C53812"/>
    <w:rsid w:val="00C85EC0"/>
    <w:rsid w:val="00CA01BE"/>
    <w:rsid w:val="00CA11B7"/>
    <w:rsid w:val="00CC28E1"/>
    <w:rsid w:val="00CE44EE"/>
    <w:rsid w:val="00CF5E56"/>
    <w:rsid w:val="00D03C67"/>
    <w:rsid w:val="00D16A29"/>
    <w:rsid w:val="00D2218D"/>
    <w:rsid w:val="00D24EFE"/>
    <w:rsid w:val="00D36CE5"/>
    <w:rsid w:val="00D36F1B"/>
    <w:rsid w:val="00D83AE9"/>
    <w:rsid w:val="00DA56E1"/>
    <w:rsid w:val="00DD36CE"/>
    <w:rsid w:val="00DE3404"/>
    <w:rsid w:val="00E33E51"/>
    <w:rsid w:val="00E35BA5"/>
    <w:rsid w:val="00E41F5C"/>
    <w:rsid w:val="00E7592C"/>
    <w:rsid w:val="00E77659"/>
    <w:rsid w:val="00E86221"/>
    <w:rsid w:val="00E938C3"/>
    <w:rsid w:val="00EA0674"/>
    <w:rsid w:val="00EF531D"/>
    <w:rsid w:val="00F10310"/>
    <w:rsid w:val="00F11DC7"/>
    <w:rsid w:val="00F16822"/>
    <w:rsid w:val="00F247BA"/>
    <w:rsid w:val="00F40135"/>
    <w:rsid w:val="00F4775A"/>
    <w:rsid w:val="00F75425"/>
    <w:rsid w:val="00FC438D"/>
    <w:rsid w:val="00FE634B"/>
    <w:rsid w:val="00FF2EAE"/>
    <w:rsid w:val="029F3754"/>
    <w:rsid w:val="79E13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70444DE"/>
  <w15:chartTrackingRefBased/>
  <w15:docId w15:val="{66D5D3FB-E304-4764-B44E-B5E88CA7D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3">
    <w:name w:val="heading 3"/>
    <w:basedOn w:val="a"/>
    <w:next w:val="a"/>
    <w:link w:val="30"/>
    <w:qFormat/>
    <w:pPr>
      <w:keepNext/>
      <w:keepLines/>
      <w:widowControl/>
      <w:spacing w:before="120" w:line="252" w:lineRule="auto"/>
      <w:outlineLvl w:val="2"/>
    </w:pPr>
    <w:rPr>
      <w:rFonts w:ascii="Calibri Light" w:hAnsi="Calibri Light"/>
      <w:spacing w:val="4"/>
      <w:kern w:val="0"/>
      <w:sz w:val="24"/>
      <w:szCs w:val="2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uiPriority w:val="99"/>
    <w:semiHidden/>
    <w:rPr>
      <w:sz w:val="18"/>
      <w:szCs w:val="18"/>
    </w:rPr>
  </w:style>
  <w:style w:type="character" w:customStyle="1" w:styleId="a5">
    <w:name w:val="页眉 字符"/>
    <w:link w:val="a6"/>
    <w:uiPriority w:val="99"/>
    <w:semiHidden/>
    <w:rPr>
      <w:sz w:val="18"/>
      <w:szCs w:val="18"/>
    </w:rPr>
  </w:style>
  <w:style w:type="character" w:customStyle="1" w:styleId="30">
    <w:name w:val="标题 3 字符"/>
    <w:link w:val="3"/>
    <w:rPr>
      <w:rFonts w:ascii="Calibri Light" w:hAnsi="Calibri Light"/>
      <w:spacing w:val="4"/>
      <w:sz w:val="24"/>
      <w:szCs w:val="24"/>
    </w:rPr>
  </w:style>
  <w:style w:type="character" w:customStyle="1" w:styleId="a7">
    <w:name w:val="纯文本 字符"/>
    <w:link w:val="a8"/>
    <w:rPr>
      <w:rFonts w:ascii="宋体" w:hAnsi="Courier New" w:cs="Courier New"/>
      <w:kern w:val="2"/>
      <w:sz w:val="21"/>
      <w:szCs w:val="21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paragraph" w:customStyle="1" w:styleId="aa">
    <w:name w:val="表内容"/>
    <w:basedOn w:val="a"/>
    <w:pPr>
      <w:jc w:val="left"/>
    </w:pPr>
    <w:rPr>
      <w:szCs w:val="24"/>
    </w:rPr>
  </w:style>
  <w:style w:type="paragraph" w:customStyle="1" w:styleId="ab">
    <w:name w:val="表格上标"/>
    <w:basedOn w:val="a"/>
    <w:pPr>
      <w:spacing w:beforeLines="50" w:before="156"/>
      <w:jc w:val="center"/>
    </w:pPr>
    <w:rPr>
      <w:szCs w:val="24"/>
    </w:rPr>
  </w:style>
  <w:style w:type="paragraph" w:styleId="a8">
    <w:name w:val="Plain Text"/>
    <w:basedOn w:val="a"/>
    <w:link w:val="a7"/>
    <w:rPr>
      <w:rFonts w:ascii="宋体" w:hAnsi="Courier New"/>
      <w:szCs w:val="21"/>
      <w:lang w:val="x-none" w:eastAsia="x-none"/>
    </w:rPr>
  </w:style>
  <w:style w:type="paragraph" w:styleId="a6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x-none" w:eastAsia="x-none"/>
    </w:rPr>
  </w:style>
  <w:style w:type="paragraph" w:styleId="a4">
    <w:name w:val="footer"/>
    <w:basedOn w:val="a"/>
    <w:link w:val="a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paragraph" w:customStyle="1" w:styleId="ac">
    <w:name w:val="表标题"/>
    <w:basedOn w:val="a"/>
    <w:pPr>
      <w:jc w:val="center"/>
    </w:pPr>
    <w:rPr>
      <w:szCs w:val="24"/>
    </w:rPr>
  </w:style>
  <w:style w:type="table" w:styleId="ad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5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1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0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1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2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omputer%20Science\SQL\&#25968;&#25454;&#24211;&#35797;&#39564;&#25253;&#21578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数据库试验报告</Template>
  <TotalTime>38</TotalTime>
  <Pages>9</Pages>
  <Words>1320</Words>
  <Characters>7525</Characters>
  <Application>Microsoft Office Word</Application>
  <DocSecurity>0</DocSecurity>
  <PresentationFormat/>
  <Lines>62</Lines>
  <Paragraphs>17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山西大学计算机与信息技术学院</vt:lpstr>
    </vt:vector>
  </TitlesOfParts>
  <Company>山西大学计算机与信息技术学院</Company>
  <LinksUpToDate>false</LinksUpToDate>
  <CharactersWithSpaces>8828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山西大学计算机与信息技术学院</dc:title>
  <dc:subject/>
  <dc:creator>Sapphire</dc:creator>
  <cp:keywords/>
  <cp:lastModifiedBy>Lab</cp:lastModifiedBy>
  <cp:revision>7</cp:revision>
  <cp:lastPrinted>2015-12-01T10:17:00Z</cp:lastPrinted>
  <dcterms:created xsi:type="dcterms:W3CDTF">2024-09-14T08:25:00Z</dcterms:created>
  <dcterms:modified xsi:type="dcterms:W3CDTF">2024-09-30T09:52:00Z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2024-09-14T10:13:24Z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6cd30193-a1e2-4985-94e4-4beef1cafa5f</vt:lpwstr>
  </property>
  <property fmtid="{D5CDD505-2E9C-101B-9397-08002B2CF9AE}" pid="8" name="MSIP_Label_defa4170-0d19-0005-0004-bc88714345d2_ActionId">
    <vt:lpwstr>8f09f11d-a421-4372-a601-101115ba6884</vt:lpwstr>
  </property>
  <property fmtid="{D5CDD505-2E9C-101B-9397-08002B2CF9AE}" pid="9" name="MSIP_Label_defa4170-0d19-0005-0004-bc88714345d2_ContentBits">
    <vt:lpwstr>0</vt:lpwstr>
  </property>
</Properties>
</file>